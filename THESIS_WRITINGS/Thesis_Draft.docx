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AE61" w14:textId="77777777" w:rsidR="00215195" w:rsidRDefault="00215195"/>
    <w:p w14:paraId="35E663E1" w14:textId="77777777" w:rsidR="00215195" w:rsidRDefault="00215195"/>
    <w:p w14:paraId="629281C2" w14:textId="77777777" w:rsidR="00215195" w:rsidRDefault="00215195"/>
    <w:p w14:paraId="2988D335" w14:textId="77777777" w:rsidR="00215195" w:rsidRDefault="00215195"/>
    <w:p w14:paraId="011B6908" w14:textId="77777777" w:rsidR="00215195" w:rsidRDefault="00215195"/>
    <w:p w14:paraId="1399040B" w14:textId="77777777" w:rsidR="00215195" w:rsidRDefault="00215195"/>
    <w:p w14:paraId="703CCCF2" w14:textId="77777777" w:rsidR="00215195" w:rsidRDefault="00000000">
      <w:pPr>
        <w:jc w:val="center"/>
      </w:pPr>
      <w:r>
        <w:rPr>
          <w:b/>
          <w:sz w:val="28"/>
        </w:rPr>
        <w:t>ALGEBRA BERNAYS UNIVERSITY</w:t>
      </w:r>
    </w:p>
    <w:p w14:paraId="678F5909" w14:textId="77777777" w:rsidR="00215195" w:rsidRDefault="00000000">
      <w:pPr>
        <w:jc w:val="center"/>
      </w:pPr>
      <w:r>
        <w:t xml:space="preserve">Applied Computer </w:t>
      </w:r>
      <w:proofErr w:type="spellStart"/>
      <w:r>
        <w:t>Engineering</w:t>
      </w:r>
      <w:proofErr w:type="spellEnd"/>
      <w:r>
        <w:t xml:space="preserve"> (Software </w:t>
      </w:r>
      <w:proofErr w:type="spellStart"/>
      <w:r>
        <w:t>Engineering</w:t>
      </w:r>
      <w:proofErr w:type="spellEnd"/>
      <w:r>
        <w:t>)</w:t>
      </w:r>
    </w:p>
    <w:p w14:paraId="01578CC2" w14:textId="77777777" w:rsidR="00215195" w:rsidRDefault="00215195"/>
    <w:p w14:paraId="16BFA3D4" w14:textId="77777777" w:rsidR="00215195" w:rsidRDefault="00215195"/>
    <w:p w14:paraId="50FCBC14" w14:textId="77777777" w:rsidR="00215195" w:rsidRDefault="00215195"/>
    <w:p w14:paraId="0AC83C39" w14:textId="77777777" w:rsidR="00215195" w:rsidRDefault="00000000">
      <w:pPr>
        <w:jc w:val="center"/>
      </w:pPr>
      <w:r>
        <w:rPr>
          <w:b/>
          <w:sz w:val="28"/>
        </w:rPr>
        <w:t>FINAL THESIS</w:t>
      </w:r>
    </w:p>
    <w:p w14:paraId="3EBB169F" w14:textId="77777777" w:rsidR="00215195" w:rsidRDefault="00215195"/>
    <w:p w14:paraId="2A5FA948" w14:textId="77777777" w:rsidR="00215195" w:rsidRDefault="00215195"/>
    <w:p w14:paraId="32EDE8A1" w14:textId="77777777" w:rsidR="00215195" w:rsidRDefault="00000000">
      <w:pPr>
        <w:jc w:val="center"/>
      </w:pPr>
      <w:proofErr w:type="spellStart"/>
      <w:r>
        <w:rPr>
          <w:b/>
          <w:sz w:val="28"/>
        </w:rPr>
        <w:t>Analysis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of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Brain</w:t>
      </w:r>
      <w:proofErr w:type="spellEnd"/>
      <w:r>
        <w:rPr>
          <w:b/>
          <w:sz w:val="28"/>
        </w:rPr>
        <w:t xml:space="preserve"> Signal </w:t>
      </w:r>
      <w:proofErr w:type="spellStart"/>
      <w:r>
        <w:rPr>
          <w:b/>
          <w:sz w:val="28"/>
        </w:rPr>
        <w:t>Patterns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Development </w:t>
      </w:r>
      <w:proofErr w:type="spellStart"/>
      <w:r>
        <w:rPr>
          <w:b/>
          <w:sz w:val="28"/>
        </w:rPr>
        <w:t>of</w:t>
      </w:r>
      <w:proofErr w:type="spellEnd"/>
      <w:r>
        <w:rPr>
          <w:b/>
          <w:sz w:val="28"/>
        </w:rPr>
        <w:t xml:space="preserve"> a </w:t>
      </w:r>
      <w:proofErr w:type="spellStart"/>
      <w:r>
        <w:rPr>
          <w:b/>
          <w:sz w:val="28"/>
        </w:rPr>
        <w:t>Predictive</w:t>
      </w:r>
      <w:proofErr w:type="spellEnd"/>
      <w:r>
        <w:rPr>
          <w:b/>
          <w:sz w:val="28"/>
        </w:rPr>
        <w:t xml:space="preserve"> Model for </w:t>
      </w:r>
      <w:proofErr w:type="spellStart"/>
      <w:r>
        <w:rPr>
          <w:b/>
          <w:sz w:val="28"/>
        </w:rPr>
        <w:t>Sleep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Duration</w:t>
      </w:r>
      <w:proofErr w:type="spellEnd"/>
    </w:p>
    <w:p w14:paraId="6C02282D" w14:textId="77777777" w:rsidR="00215195" w:rsidRDefault="00215195"/>
    <w:p w14:paraId="29CC2F53" w14:textId="77777777" w:rsidR="00215195" w:rsidRDefault="00215195"/>
    <w:p w14:paraId="19404910" w14:textId="77777777" w:rsidR="00215195" w:rsidRDefault="00215195"/>
    <w:p w14:paraId="523FB058" w14:textId="77777777" w:rsidR="00215195" w:rsidRDefault="00215195"/>
    <w:p w14:paraId="705D0F62" w14:textId="77777777" w:rsidR="00215195" w:rsidRDefault="00000000">
      <w:pPr>
        <w:jc w:val="center"/>
      </w:pPr>
      <w:r>
        <w:t>Paola Caric</w:t>
      </w:r>
    </w:p>
    <w:p w14:paraId="3D2426A0" w14:textId="77777777" w:rsidR="00215195" w:rsidRDefault="00215195"/>
    <w:p w14:paraId="2EEAA3EA" w14:textId="77777777" w:rsidR="00215195" w:rsidRDefault="00215195"/>
    <w:p w14:paraId="7A9F0F09" w14:textId="77777777" w:rsidR="00215195" w:rsidRDefault="00215195"/>
    <w:p w14:paraId="4310D3F7" w14:textId="77777777" w:rsidR="00215195" w:rsidRDefault="00215195"/>
    <w:p w14:paraId="77A082C5" w14:textId="77777777" w:rsidR="00215195" w:rsidRDefault="00000000">
      <w:pPr>
        <w:jc w:val="center"/>
      </w:pPr>
      <w:r>
        <w:t>Zagreb, June 2026.</w:t>
      </w:r>
    </w:p>
    <w:p w14:paraId="548BE53A" w14:textId="5DE8E7C6" w:rsidR="00215195" w:rsidRDefault="00215195"/>
    <w:p w14:paraId="15E5C919" w14:textId="77777777" w:rsidR="00215195" w:rsidRDefault="00000000">
      <w:pPr>
        <w:jc w:val="center"/>
      </w:pPr>
      <w:r>
        <w:rPr>
          <w:b/>
          <w:sz w:val="28"/>
        </w:rPr>
        <w:t>ALGEBRA BERNAYS UNIVERSITY</w:t>
      </w:r>
    </w:p>
    <w:p w14:paraId="2B60948E" w14:textId="77777777" w:rsidR="00215195" w:rsidRDefault="00000000">
      <w:pPr>
        <w:jc w:val="center"/>
      </w:pPr>
      <w:r>
        <w:t xml:space="preserve">Applied Computer </w:t>
      </w:r>
      <w:proofErr w:type="spellStart"/>
      <w:r>
        <w:t>Engineering</w:t>
      </w:r>
      <w:proofErr w:type="spellEnd"/>
      <w:r>
        <w:t xml:space="preserve"> (Software </w:t>
      </w:r>
      <w:proofErr w:type="spellStart"/>
      <w:r>
        <w:t>Engineering</w:t>
      </w:r>
      <w:proofErr w:type="spellEnd"/>
      <w:r>
        <w:t>)</w:t>
      </w:r>
    </w:p>
    <w:p w14:paraId="332FE893" w14:textId="77777777" w:rsidR="00215195" w:rsidRDefault="00215195"/>
    <w:p w14:paraId="4FFA12D6" w14:textId="77777777" w:rsidR="00215195" w:rsidRDefault="00215195"/>
    <w:p w14:paraId="47B187DD" w14:textId="77777777" w:rsidR="00215195" w:rsidRDefault="00215195"/>
    <w:p w14:paraId="00B60740" w14:textId="77777777" w:rsidR="00215195" w:rsidRDefault="00000000">
      <w:pPr>
        <w:jc w:val="center"/>
      </w:pPr>
      <w:r>
        <w:rPr>
          <w:b/>
          <w:sz w:val="28"/>
        </w:rPr>
        <w:t>FINAL THESIS</w:t>
      </w:r>
    </w:p>
    <w:p w14:paraId="6240CD2F" w14:textId="77777777" w:rsidR="00215195" w:rsidRDefault="00215195"/>
    <w:p w14:paraId="6B0C60FC" w14:textId="77777777" w:rsidR="00215195" w:rsidRDefault="00215195"/>
    <w:p w14:paraId="5A542D42" w14:textId="4A2BE3B9" w:rsidR="00215195" w:rsidRDefault="00000000" w:rsidP="0042094B">
      <w:pPr>
        <w:jc w:val="center"/>
      </w:pPr>
      <w:proofErr w:type="spellStart"/>
      <w:r>
        <w:rPr>
          <w:b/>
          <w:sz w:val="28"/>
        </w:rPr>
        <w:t>Analysis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of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Brain</w:t>
      </w:r>
      <w:proofErr w:type="spellEnd"/>
      <w:r>
        <w:rPr>
          <w:b/>
          <w:sz w:val="28"/>
        </w:rPr>
        <w:t xml:space="preserve"> Signal </w:t>
      </w:r>
      <w:proofErr w:type="spellStart"/>
      <w:r>
        <w:rPr>
          <w:b/>
          <w:sz w:val="28"/>
        </w:rPr>
        <w:t>Patterns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Development </w:t>
      </w:r>
      <w:proofErr w:type="spellStart"/>
      <w:r>
        <w:rPr>
          <w:b/>
          <w:sz w:val="28"/>
        </w:rPr>
        <w:t>of</w:t>
      </w:r>
      <w:proofErr w:type="spellEnd"/>
      <w:r>
        <w:rPr>
          <w:b/>
          <w:sz w:val="28"/>
        </w:rPr>
        <w:t xml:space="preserve"> a </w:t>
      </w:r>
      <w:proofErr w:type="spellStart"/>
      <w:r>
        <w:rPr>
          <w:b/>
          <w:sz w:val="28"/>
        </w:rPr>
        <w:t>Predictive</w:t>
      </w:r>
      <w:proofErr w:type="spellEnd"/>
      <w:r>
        <w:rPr>
          <w:b/>
          <w:sz w:val="28"/>
        </w:rPr>
        <w:t xml:space="preserve"> Model for </w:t>
      </w:r>
      <w:proofErr w:type="spellStart"/>
      <w:r>
        <w:rPr>
          <w:b/>
          <w:sz w:val="28"/>
        </w:rPr>
        <w:t>Sleep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Duration</w:t>
      </w:r>
      <w:proofErr w:type="spellEnd"/>
    </w:p>
    <w:p w14:paraId="00D7E6F2" w14:textId="77777777" w:rsidR="0042094B" w:rsidRDefault="0042094B" w:rsidP="0042094B">
      <w:pPr>
        <w:jc w:val="center"/>
      </w:pPr>
    </w:p>
    <w:p w14:paraId="6A59171D" w14:textId="77777777" w:rsidR="00215195" w:rsidRDefault="00000000">
      <w:pPr>
        <w:jc w:val="center"/>
      </w:pPr>
      <w:r>
        <w:t>Paola Caric</w:t>
      </w:r>
    </w:p>
    <w:p w14:paraId="76D8A114" w14:textId="77777777" w:rsidR="00215195" w:rsidRDefault="00215195"/>
    <w:p w14:paraId="6FA86B88" w14:textId="77777777" w:rsidR="00215195" w:rsidRDefault="00000000">
      <w:pPr>
        <w:jc w:val="center"/>
      </w:pPr>
      <w:r>
        <w:t xml:space="preserve">Mentor: dr.sc. Mateo </w:t>
      </w:r>
      <w:proofErr w:type="spellStart"/>
      <w:r>
        <w:t>Sokac</w:t>
      </w:r>
      <w:proofErr w:type="spellEnd"/>
    </w:p>
    <w:p w14:paraId="2B323692" w14:textId="77777777" w:rsidR="00215195" w:rsidRDefault="00215195"/>
    <w:p w14:paraId="406443C0" w14:textId="77777777" w:rsidR="00215195" w:rsidRDefault="00215195"/>
    <w:p w14:paraId="6187E5E1" w14:textId="77777777" w:rsidR="00215195" w:rsidRDefault="00215195"/>
    <w:p w14:paraId="358ACD5E" w14:textId="77777777" w:rsidR="00215195" w:rsidRDefault="00000000">
      <w:pPr>
        <w:jc w:val="center"/>
      </w:pPr>
      <w:r>
        <w:t>Zagreb, June 2026.</w:t>
      </w:r>
    </w:p>
    <w:p w14:paraId="28F566D1" w14:textId="77777777" w:rsidR="00215195" w:rsidRDefault="00000000">
      <w:r>
        <w:br w:type="page"/>
      </w:r>
    </w:p>
    <w:p w14:paraId="69762755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Preface</w:t>
      </w:r>
      <w:proofErr w:type="spellEnd"/>
    </w:p>
    <w:p w14:paraId="74CFC5B0" w14:textId="77777777" w:rsidR="00215195" w:rsidRDefault="00000000">
      <w:r>
        <w:t xml:space="preserve">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: personal </w:t>
      </w:r>
      <w:proofErr w:type="spellStart"/>
      <w:r>
        <w:t>acknowledgements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>.]</w:t>
      </w:r>
    </w:p>
    <w:p w14:paraId="61DFDAA9" w14:textId="77777777" w:rsidR="00215195" w:rsidRDefault="00000000">
      <w:r>
        <w:br w:type="page"/>
      </w:r>
    </w:p>
    <w:p w14:paraId="63D46A9F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Sazetak</w:t>
      </w:r>
      <w:proofErr w:type="spellEnd"/>
    </w:p>
    <w:p w14:paraId="670B3ECF" w14:textId="018FFEB4" w:rsidR="00215195" w:rsidRDefault="00000000">
      <w:r>
        <w:t xml:space="preserve">Ovaj </w:t>
      </w:r>
      <w:proofErr w:type="spellStart"/>
      <w:r>
        <w:t>zavrsni</w:t>
      </w:r>
      <w:proofErr w:type="spellEnd"/>
      <w:r>
        <w:t xml:space="preserve"> rad </w:t>
      </w:r>
      <w:proofErr w:type="spellStart"/>
      <w:r>
        <w:t>istrazuje</w:t>
      </w:r>
      <w:proofErr w:type="spellEnd"/>
      <w:r>
        <w:t xml:space="preserve"> mogu li se obrasci ekstrahirani iz </w:t>
      </w:r>
      <w:proofErr w:type="spellStart"/>
      <w:r>
        <w:t>elektroencefalogramskih</w:t>
      </w:r>
      <w:proofErr w:type="spellEnd"/>
      <w:r>
        <w:t xml:space="preserve"> (EEG) snimaka koristiti za </w:t>
      </w:r>
      <w:proofErr w:type="spellStart"/>
      <w:r>
        <w:t>predvidanje</w:t>
      </w:r>
      <w:proofErr w:type="spellEnd"/>
      <w:r>
        <w:t xml:space="preserve"> </w:t>
      </w:r>
      <w:proofErr w:type="spellStart"/>
      <w:r>
        <w:t>prosjecnog</w:t>
      </w:r>
      <w:proofErr w:type="spellEnd"/>
      <w:r>
        <w:t xml:space="preserve"> trajanja </w:t>
      </w:r>
      <w:proofErr w:type="spellStart"/>
      <w:r>
        <w:t>no</w:t>
      </w:r>
      <w:r w:rsidR="0042094B">
        <w:t>c</w:t>
      </w:r>
      <w:r>
        <w:t>nog</w:t>
      </w:r>
      <w:proofErr w:type="spellEnd"/>
      <w:r>
        <w:t xml:space="preserve"> sna. </w:t>
      </w:r>
      <w:proofErr w:type="spellStart"/>
      <w:r>
        <w:t>Istrazivanje</w:t>
      </w:r>
      <w:proofErr w:type="spellEnd"/>
      <w:r>
        <w:t xml:space="preserve"> koristi skup podataka EEG signala prikupljenih od 83 ispitanika koji su </w:t>
      </w:r>
      <w:proofErr w:type="spellStart"/>
      <w:r>
        <w:t>izvrsili</w:t>
      </w:r>
      <w:proofErr w:type="spellEnd"/>
      <w:r>
        <w:t xml:space="preserve"> strukturirani protokol kognitivnih zadataka iz </w:t>
      </w:r>
      <w:proofErr w:type="spellStart"/>
      <w:r>
        <w:t>sest</w:t>
      </w:r>
      <w:proofErr w:type="spellEnd"/>
      <w:r>
        <w:t xml:space="preserve"> funkcionalnih domena dok su nosili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uredaj</w:t>
      </w:r>
      <w:proofErr w:type="spellEnd"/>
      <w:r>
        <w:t xml:space="preserve">. Spektralne </w:t>
      </w:r>
      <w:proofErr w:type="spellStart"/>
      <w:r>
        <w:t>znacajke</w:t>
      </w:r>
      <w:proofErr w:type="spellEnd"/>
      <w:r>
        <w:t xml:space="preserve"> ekstrahirane su </w:t>
      </w:r>
      <w:proofErr w:type="spellStart"/>
      <w:r>
        <w:t>pomocu</w:t>
      </w:r>
      <w:proofErr w:type="spellEnd"/>
      <w:r>
        <w:t xml:space="preserve"> brze </w:t>
      </w:r>
      <w:proofErr w:type="spellStart"/>
      <w:r>
        <w:t>Fourierove</w:t>
      </w:r>
      <w:proofErr w:type="spellEnd"/>
      <w:r>
        <w:t xml:space="preserve"> transformacije (FFT), sto je rezultiralo vrijednostima snage u pet frekvencijskih pojaseva (</w:t>
      </w:r>
      <w:proofErr w:type="spellStart"/>
      <w:r>
        <w:t>Theta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, Beta </w:t>
      </w:r>
      <w:proofErr w:type="spellStart"/>
      <w:r>
        <w:t>Low</w:t>
      </w:r>
      <w:proofErr w:type="spellEnd"/>
      <w:r>
        <w:t xml:space="preserve">, Beta </w:t>
      </w:r>
      <w:proofErr w:type="spellStart"/>
      <w:r>
        <w:t>High</w:t>
      </w:r>
      <w:proofErr w:type="spellEnd"/>
      <w:r>
        <w:t xml:space="preserve"> i </w:t>
      </w:r>
      <w:proofErr w:type="spellStart"/>
      <w:r>
        <w:t>Gamma</w:t>
      </w:r>
      <w:proofErr w:type="spellEnd"/>
      <w:r>
        <w:t xml:space="preserve">) za svaki od 14 EEG kanala. Eksplorativna analiza pokazala je da su EEG podaci </w:t>
      </w:r>
      <w:proofErr w:type="spellStart"/>
      <w:r>
        <w:t>fizioloski</w:t>
      </w:r>
      <w:proofErr w:type="spellEnd"/>
      <w:r>
        <w:t xml:space="preserve"> valjani, da visokofrekvencijska snaga (</w:t>
      </w:r>
      <w:proofErr w:type="spellStart"/>
      <w:r>
        <w:t>Gamma</w:t>
      </w:r>
      <w:proofErr w:type="spellEnd"/>
      <w:r>
        <w:t xml:space="preserve">, Beta </w:t>
      </w:r>
      <w:proofErr w:type="spellStart"/>
      <w:r>
        <w:t>High</w:t>
      </w:r>
      <w:proofErr w:type="spellEnd"/>
      <w:r>
        <w:t xml:space="preserve">) pokazuje slabu pozitivnu povezanost s trajanjem sna te da nijedna </w:t>
      </w:r>
      <w:proofErr w:type="spellStart"/>
      <w:r>
        <w:t>pojedinacna</w:t>
      </w:r>
      <w:proofErr w:type="spellEnd"/>
      <w:r>
        <w:t xml:space="preserve"> </w:t>
      </w:r>
      <w:proofErr w:type="spellStart"/>
      <w:r>
        <w:t>znacajka</w:t>
      </w:r>
      <w:proofErr w:type="spellEnd"/>
      <w:r>
        <w:t xml:space="preserve"> ne </w:t>
      </w:r>
      <w:proofErr w:type="spellStart"/>
      <w:r>
        <w:t>postize</w:t>
      </w:r>
      <w:proofErr w:type="spellEnd"/>
      <w:r>
        <w:t xml:space="preserve"> </w:t>
      </w:r>
      <w:proofErr w:type="spellStart"/>
      <w:r>
        <w:t>statisticku</w:t>
      </w:r>
      <w:proofErr w:type="spellEnd"/>
      <w:r>
        <w:t xml:space="preserve"> </w:t>
      </w:r>
      <w:proofErr w:type="spellStart"/>
      <w:r>
        <w:t>znacajnost</w:t>
      </w:r>
      <w:proofErr w:type="spellEnd"/>
      <w:r>
        <w:t xml:space="preserve"> na razini ispitanika. Model regresije Random Forest treniran je na agregiranim spektralnim </w:t>
      </w:r>
      <w:proofErr w:type="spellStart"/>
      <w:r>
        <w:t>znacajkama</w:t>
      </w:r>
      <w:proofErr w:type="spellEnd"/>
      <w:r>
        <w:t xml:space="preserve"> za </w:t>
      </w:r>
      <w:proofErr w:type="spellStart"/>
      <w:r>
        <w:t>predvidanje</w:t>
      </w:r>
      <w:proofErr w:type="spellEnd"/>
      <w:r>
        <w:t xml:space="preserve"> sati sna, pri </w:t>
      </w:r>
      <w:proofErr w:type="spellStart"/>
      <w:r>
        <w:t>cemu</w:t>
      </w:r>
      <w:proofErr w:type="spellEnd"/>
      <w:r>
        <w:t xml:space="preserve"> je analiza </w:t>
      </w:r>
      <w:proofErr w:type="spellStart"/>
      <w:r>
        <w:t>vaznosti</w:t>
      </w:r>
      <w:proofErr w:type="spellEnd"/>
      <w:r>
        <w:t xml:space="preserve"> </w:t>
      </w:r>
      <w:proofErr w:type="spellStart"/>
      <w:r>
        <w:t>znacajki</w:t>
      </w:r>
      <w:proofErr w:type="spellEnd"/>
      <w:r>
        <w:t xml:space="preserve"> identificirala najinformativnije EEG kanale i frekvencijske pojaseve. Rezultati sugeriraju da, iako </w:t>
      </w:r>
      <w:proofErr w:type="spellStart"/>
      <w:r>
        <w:t>pojedinacne</w:t>
      </w:r>
      <w:proofErr w:type="spellEnd"/>
      <w:r>
        <w:t xml:space="preserve"> EEG </w:t>
      </w:r>
      <w:proofErr w:type="spellStart"/>
      <w:r>
        <w:t>znacajke</w:t>
      </w:r>
      <w:proofErr w:type="spellEnd"/>
      <w:r>
        <w:t xml:space="preserve"> nisu dovoljne za </w:t>
      </w:r>
      <w:proofErr w:type="spellStart"/>
      <w:r>
        <w:t>tocno</w:t>
      </w:r>
      <w:proofErr w:type="spellEnd"/>
      <w:r>
        <w:t xml:space="preserve"> </w:t>
      </w:r>
      <w:proofErr w:type="spellStart"/>
      <w:r>
        <w:t>predvidanje</w:t>
      </w:r>
      <w:proofErr w:type="spellEnd"/>
      <w:r>
        <w:t xml:space="preserve"> trajanja sna, </w:t>
      </w:r>
      <w:proofErr w:type="spellStart"/>
      <w:r>
        <w:t>multivarijatni</w:t>
      </w:r>
      <w:proofErr w:type="spellEnd"/>
      <w:r>
        <w:t xml:space="preserve"> modeli mogu ekstrahirati umjeren </w:t>
      </w:r>
      <w:proofErr w:type="spellStart"/>
      <w:r>
        <w:t>prediktivni</w:t>
      </w:r>
      <w:proofErr w:type="spellEnd"/>
      <w:r>
        <w:t xml:space="preserve"> signal, </w:t>
      </w:r>
      <w:proofErr w:type="spellStart"/>
      <w:r>
        <w:t>pridonoseci</w:t>
      </w:r>
      <w:proofErr w:type="spellEnd"/>
      <w:r>
        <w:t xml:space="preserve"> </w:t>
      </w:r>
      <w:proofErr w:type="spellStart"/>
      <w:r>
        <w:t>metodoloskom</w:t>
      </w:r>
      <w:proofErr w:type="spellEnd"/>
      <w:r>
        <w:t xml:space="preserve"> okviru za </w:t>
      </w:r>
      <w:proofErr w:type="spellStart"/>
      <w:r>
        <w:t>buduce</w:t>
      </w:r>
      <w:proofErr w:type="spellEnd"/>
      <w:r>
        <w:t xml:space="preserve"> sustave </w:t>
      </w:r>
      <w:proofErr w:type="spellStart"/>
      <w:r>
        <w:t>pracenja</w:t>
      </w:r>
      <w:proofErr w:type="spellEnd"/>
      <w:r>
        <w:t xml:space="preserve"> umora.</w:t>
      </w:r>
    </w:p>
    <w:p w14:paraId="35757E5D" w14:textId="77777777" w:rsidR="00215195" w:rsidRDefault="00000000">
      <w:r>
        <w:rPr>
          <w:b/>
        </w:rPr>
        <w:t xml:space="preserve">Kljucne rijeci: EEG, strojno </w:t>
      </w:r>
      <w:proofErr w:type="spellStart"/>
      <w:r>
        <w:rPr>
          <w:b/>
        </w:rPr>
        <w:t>ucenje</w:t>
      </w:r>
      <w:proofErr w:type="spellEnd"/>
      <w:r>
        <w:rPr>
          <w:b/>
        </w:rPr>
        <w:t xml:space="preserve">, Random Forest, trajanje sna, FFT, </w:t>
      </w:r>
      <w:proofErr w:type="spellStart"/>
      <w:r>
        <w:rPr>
          <w:b/>
        </w:rPr>
        <w:t>prediktivni</w:t>
      </w:r>
      <w:proofErr w:type="spellEnd"/>
      <w:r>
        <w:rPr>
          <w:b/>
        </w:rPr>
        <w:t xml:space="preserve"> model, </w:t>
      </w:r>
      <w:proofErr w:type="spellStart"/>
      <w:r>
        <w:rPr>
          <w:b/>
        </w:rPr>
        <w:t>sucelje</w:t>
      </w:r>
      <w:proofErr w:type="spellEnd"/>
      <w:r>
        <w:rPr>
          <w:b/>
        </w:rPr>
        <w:t xml:space="preserve"> mozak-</w:t>
      </w:r>
      <w:proofErr w:type="spellStart"/>
      <w:r>
        <w:rPr>
          <w:b/>
        </w:rPr>
        <w:t>racunalo</w:t>
      </w:r>
      <w:proofErr w:type="spellEnd"/>
    </w:p>
    <w:p w14:paraId="777D9697" w14:textId="77777777" w:rsidR="00215195" w:rsidRDefault="00000000">
      <w:r>
        <w:br w:type="page"/>
      </w:r>
    </w:p>
    <w:p w14:paraId="280712C5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Abstract</w:t>
      </w:r>
      <w:proofErr w:type="spellEnd"/>
    </w:p>
    <w:p w14:paraId="3267E968" w14:textId="77777777" w:rsidR="00215195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electroencephalogram</w:t>
      </w:r>
      <w:proofErr w:type="spellEnd"/>
      <w:r>
        <w:t xml:space="preserve"> (EEG)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wearing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headset</w:t>
      </w:r>
      <w:proofErr w:type="spellEnd"/>
      <w:r>
        <w:t xml:space="preserve">.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(</w:t>
      </w:r>
      <w:proofErr w:type="spellStart"/>
      <w:r>
        <w:t>Theta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, Beta </w:t>
      </w:r>
      <w:proofErr w:type="spellStart"/>
      <w:r>
        <w:t>Low</w:t>
      </w:r>
      <w:proofErr w:type="spellEnd"/>
      <w:r>
        <w:t xml:space="preserve">, Beta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)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 EEG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EEG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(</w:t>
      </w:r>
      <w:proofErr w:type="spellStart"/>
      <w:r>
        <w:t>Gamma</w:t>
      </w:r>
      <w:proofErr w:type="spellEnd"/>
      <w:r>
        <w:t xml:space="preserve">, Beta </w:t>
      </w:r>
      <w:proofErr w:type="spellStart"/>
      <w:r>
        <w:t>High</w:t>
      </w:r>
      <w:proofErr w:type="spellEnd"/>
      <w:r>
        <w:t xml:space="preserve">)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single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A Random Forest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informative</w:t>
      </w:r>
      <w:proofErr w:type="spellEnd"/>
      <w:r>
        <w:t xml:space="preserve"> EEG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insufficient</w:t>
      </w:r>
      <w:proofErr w:type="spellEnd"/>
      <w:r>
        <w:t xml:space="preserve"> for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signal, </w:t>
      </w:r>
      <w:proofErr w:type="spellStart"/>
      <w:r>
        <w:t>contributing</w:t>
      </w:r>
      <w:proofErr w:type="spellEnd"/>
      <w:r>
        <w:t xml:space="preserve"> to a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future </w:t>
      </w:r>
      <w:proofErr w:type="spellStart"/>
      <w:r>
        <w:t>fatigue</w:t>
      </w:r>
      <w:proofErr w:type="spellEnd"/>
      <w:r>
        <w:t xml:space="preserve"> monitoring </w:t>
      </w:r>
      <w:proofErr w:type="spellStart"/>
      <w:r>
        <w:t>systems</w:t>
      </w:r>
      <w:proofErr w:type="spellEnd"/>
      <w:r>
        <w:t>.</w:t>
      </w:r>
    </w:p>
    <w:p w14:paraId="57720C74" w14:textId="77777777" w:rsidR="00215195" w:rsidRDefault="00000000">
      <w:proofErr w:type="spellStart"/>
      <w:r>
        <w:rPr>
          <w:b/>
        </w:rPr>
        <w:t>Key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words</w:t>
      </w:r>
      <w:proofErr w:type="spellEnd"/>
      <w:r>
        <w:rPr>
          <w:b/>
        </w:rPr>
        <w:t xml:space="preserve">: EEG, </w:t>
      </w:r>
      <w:proofErr w:type="spellStart"/>
      <w:r>
        <w:rPr>
          <w:b/>
        </w:rPr>
        <w:t>machine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learning</w:t>
      </w:r>
      <w:proofErr w:type="spellEnd"/>
      <w:r>
        <w:rPr>
          <w:b/>
        </w:rPr>
        <w:t xml:space="preserve">, Random Forest, </w:t>
      </w:r>
      <w:proofErr w:type="spellStart"/>
      <w:r>
        <w:rPr>
          <w:b/>
        </w:rPr>
        <w:t>sleep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duration</w:t>
      </w:r>
      <w:proofErr w:type="spellEnd"/>
      <w:r>
        <w:rPr>
          <w:b/>
        </w:rPr>
        <w:t xml:space="preserve">, FFT, </w:t>
      </w:r>
      <w:proofErr w:type="spellStart"/>
      <w:r>
        <w:rPr>
          <w:b/>
        </w:rPr>
        <w:t>predictive</w:t>
      </w:r>
      <w:proofErr w:type="spellEnd"/>
      <w:r>
        <w:rPr>
          <w:b/>
        </w:rPr>
        <w:t xml:space="preserve"> model, </w:t>
      </w:r>
      <w:proofErr w:type="spellStart"/>
      <w:r>
        <w:rPr>
          <w:b/>
        </w:rPr>
        <w:t>brain-computer</w:t>
      </w:r>
      <w:proofErr w:type="spellEnd"/>
      <w:r>
        <w:rPr>
          <w:b/>
        </w:rPr>
        <w:t xml:space="preserve"> interface</w:t>
      </w:r>
    </w:p>
    <w:p w14:paraId="4D549788" w14:textId="77777777" w:rsidR="00215195" w:rsidRDefault="00000000">
      <w:r>
        <w:br w:type="page"/>
      </w:r>
    </w:p>
    <w:p w14:paraId="41460AA2" w14:textId="77777777" w:rsidR="00215195" w:rsidRDefault="00000000">
      <w:pPr>
        <w:pStyle w:val="Heading1"/>
        <w:numPr>
          <w:ilvl w:val="0"/>
          <w:numId w:val="0"/>
        </w:numPr>
      </w:pPr>
      <w:r>
        <w:lastRenderedPageBreak/>
        <w:t xml:space="preserve">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</w:p>
    <w:p w14:paraId="3712B49B" w14:textId="77777777" w:rsidR="00215195" w:rsidRDefault="00000000">
      <w:r>
        <w:t>[Auto-</w:t>
      </w:r>
      <w:proofErr w:type="spellStart"/>
      <w:r>
        <w:t>generated</w:t>
      </w:r>
      <w:proofErr w:type="spellEnd"/>
      <w:r>
        <w:t xml:space="preserve">: use </w:t>
      </w:r>
      <w:proofErr w:type="spellStart"/>
      <w:r>
        <w:t>References</w:t>
      </w:r>
      <w:proofErr w:type="spellEnd"/>
      <w:r>
        <w:t xml:space="preserve"> &gt;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Word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finalising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>.]</w:t>
      </w:r>
    </w:p>
    <w:p w14:paraId="63A76A49" w14:textId="77777777" w:rsidR="00215195" w:rsidRDefault="00000000">
      <w:r>
        <w:br w:type="page"/>
      </w:r>
    </w:p>
    <w:p w14:paraId="28A55367" w14:textId="77777777" w:rsidR="00215195" w:rsidRDefault="00000000">
      <w:pPr>
        <w:pStyle w:val="Heading1"/>
      </w:pPr>
      <w:proofErr w:type="spellStart"/>
      <w:r>
        <w:lastRenderedPageBreak/>
        <w:t>Introduction</w:t>
      </w:r>
      <w:proofErr w:type="spellEnd"/>
    </w:p>
    <w:p w14:paraId="697D6AEF" w14:textId="77777777" w:rsidR="00215195" w:rsidRDefault="00000000">
      <w:proofErr w:type="spellStart"/>
      <w:r>
        <w:t>Sleep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role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.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deprivation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impaired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weakened</w:t>
      </w:r>
      <w:proofErr w:type="spellEnd"/>
      <w:r>
        <w:t xml:space="preserve"> </w:t>
      </w:r>
      <w:proofErr w:type="spellStart"/>
      <w:r>
        <w:t>immune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[8].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most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self-reporting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prone</w:t>
      </w:r>
      <w:proofErr w:type="spellEnd"/>
      <w:r>
        <w:t xml:space="preserve"> to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inaccuracy</w:t>
      </w:r>
      <w:proofErr w:type="spellEnd"/>
      <w:r>
        <w:t xml:space="preserve">.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polysomnography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,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specialised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personnel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 for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monitoring.</w:t>
      </w:r>
    </w:p>
    <w:p w14:paraId="0B7C4ED6" w14:textId="77777777" w:rsidR="00215195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non-invasive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</w:t>
      </w:r>
      <w:proofErr w:type="spellStart"/>
      <w:r>
        <w:t>assessing</w:t>
      </w:r>
      <w:proofErr w:type="spellEnd"/>
      <w:r>
        <w:t xml:space="preserve"> </w:t>
      </w:r>
      <w:proofErr w:type="spellStart"/>
      <w:r>
        <w:t>sleep-related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Electroencephalography</w:t>
      </w:r>
      <w:proofErr w:type="spellEnd"/>
      <w:r>
        <w:t xml:space="preserve"> (EEG)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avenue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. EEG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oscillatory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measurably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alertness</w:t>
      </w:r>
      <w:proofErr w:type="spellEnd"/>
      <w:r>
        <w:t xml:space="preserve">, </w:t>
      </w:r>
      <w:proofErr w:type="spellStart"/>
      <w:r>
        <w:t>fatigue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[3]. </w:t>
      </w:r>
      <w:proofErr w:type="spellStart"/>
      <w:r>
        <w:t>Consumer</w:t>
      </w:r>
      <w:proofErr w:type="spellEnd"/>
      <w:r>
        <w:t xml:space="preserve">-grade EEG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data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EEG-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as </w:t>
      </w:r>
      <w:proofErr w:type="spellStart"/>
      <w:r>
        <w:t>biomarkers</w:t>
      </w:r>
      <w:proofErr w:type="spellEnd"/>
      <w:r>
        <w:t xml:space="preserve"> for </w:t>
      </w:r>
      <w:proofErr w:type="spellStart"/>
      <w:r>
        <w:t>sleep-related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3AE90C75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waking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individual's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frequency-domain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(FFT),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, beta,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ninety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.</w:t>
      </w:r>
    </w:p>
    <w:p w14:paraId="198FBE7F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. First,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EEG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self-reported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are most </w:t>
      </w:r>
      <w:proofErr w:type="spellStart"/>
      <w:r>
        <w:t>informative</w:t>
      </w:r>
      <w:proofErr w:type="spellEnd"/>
      <w:r>
        <w:t xml:space="preserve">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Second</w:t>
      </w:r>
      <w:proofErr w:type="spellEnd"/>
      <w:r>
        <w:t xml:space="preserve">, a Random Forest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lastRenderedPageBreak/>
        <w:t>emphasis</w:t>
      </w:r>
      <w:proofErr w:type="spellEnd"/>
      <w:r>
        <w:t xml:space="preserve"> on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EEG </w:t>
      </w:r>
      <w:proofErr w:type="spellStart"/>
      <w:r>
        <w:t>markers</w:t>
      </w:r>
      <w:proofErr w:type="spellEnd"/>
      <w:r>
        <w:t xml:space="preserve"> are most </w:t>
      </w:r>
      <w:proofErr w:type="spellStart"/>
      <w:r>
        <w:t>predictive</w:t>
      </w:r>
      <w:proofErr w:type="spellEnd"/>
      <w:r>
        <w:t xml:space="preserve"> [1].</w:t>
      </w:r>
    </w:p>
    <w:p w14:paraId="3A8BC762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2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on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, EEG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3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design,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procedure. </w:t>
      </w:r>
      <w:proofErr w:type="spellStart"/>
      <w:r>
        <w:t>Chapter</w:t>
      </w:r>
      <w:proofErr w:type="spellEnd"/>
      <w:r>
        <w:t xml:space="preserve"> 4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signal processing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5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Chapter</w:t>
      </w:r>
      <w:proofErr w:type="spellEnd"/>
      <w:r>
        <w:t xml:space="preserve"> 6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EEG data. </w:t>
      </w:r>
      <w:proofErr w:type="spellStart"/>
      <w:r>
        <w:t>Chapter</w:t>
      </w:r>
      <w:proofErr w:type="spellEnd"/>
      <w:r>
        <w:t xml:space="preserve"> 7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development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model.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summarises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for future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monitoring.</w:t>
      </w:r>
    </w:p>
    <w:p w14:paraId="1F6CCBC0" w14:textId="77777777" w:rsidR="00215195" w:rsidRDefault="00000000">
      <w:r>
        <w:br w:type="page"/>
      </w:r>
    </w:p>
    <w:p w14:paraId="2BD153BA" w14:textId="77777777" w:rsidR="00215195" w:rsidRDefault="00000000">
      <w:pPr>
        <w:pStyle w:val="Heading1"/>
      </w:pPr>
      <w:proofErr w:type="spellStart"/>
      <w:r>
        <w:lastRenderedPageBreak/>
        <w:t>Theoretical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</w:p>
    <w:p w14:paraId="1885CB48" w14:textId="77777777" w:rsidR="00215195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</w:t>
      </w:r>
      <w:proofErr w:type="spellStart"/>
      <w:r>
        <w:t>measurement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5FD45249" w14:textId="77777777" w:rsidR="00215195" w:rsidRDefault="00000000">
      <w:pPr>
        <w:pStyle w:val="Heading2"/>
      </w:pPr>
      <w:proofErr w:type="spellStart"/>
      <w:r>
        <w:t>Biological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Fatigue</w:t>
      </w:r>
      <w:proofErr w:type="spellEnd"/>
    </w:p>
    <w:p w14:paraId="6F659F25" w14:textId="77777777" w:rsidR="00215195" w:rsidRDefault="00000000">
      <w:proofErr w:type="spellStart"/>
      <w:r>
        <w:t>Sleep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circadian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homeostatic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circadian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suprachiasmatic</w:t>
      </w:r>
      <w:proofErr w:type="spellEnd"/>
      <w:r>
        <w:t xml:space="preserve"> </w:t>
      </w:r>
      <w:proofErr w:type="spellStart"/>
      <w:r>
        <w:t>nucleus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hypothalamus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24-hour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wakefulness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homeostatic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waking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dissipates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sleepy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alert</w:t>
      </w:r>
      <w:proofErr w:type="spellEnd"/>
      <w:r>
        <w:t>.</w:t>
      </w:r>
    </w:p>
    <w:p w14:paraId="28974C79" w14:textId="77777777" w:rsidR="00215195" w:rsidRDefault="00000000">
      <w:proofErr w:type="spellStart"/>
      <w:r>
        <w:t>Normal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cyclical</w:t>
      </w:r>
      <w:proofErr w:type="spellEnd"/>
      <w:r>
        <w:t xml:space="preserve"> </w:t>
      </w:r>
      <w:proofErr w:type="spellStart"/>
      <w:r>
        <w:t>alternation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non-rapid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(NREM)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(REM) </w:t>
      </w:r>
      <w:proofErr w:type="spellStart"/>
      <w:r>
        <w:t>stages</w:t>
      </w:r>
      <w:proofErr w:type="spellEnd"/>
      <w:r>
        <w:t xml:space="preserve">. NREM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>: N1 (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characterised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), N2 (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spindles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K-</w:t>
      </w:r>
      <w:proofErr w:type="spellStart"/>
      <w:r>
        <w:t>complexes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N3 (</w:t>
      </w:r>
      <w:proofErr w:type="spellStart"/>
      <w:r>
        <w:t>deep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slow-wave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delta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). REM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dreaming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characterised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-amplitude, </w:t>
      </w:r>
      <w:proofErr w:type="spellStart"/>
      <w:r>
        <w:t>mixed-frequency</w:t>
      </w:r>
      <w:proofErr w:type="spellEnd"/>
      <w:r>
        <w:t xml:space="preserve"> EEG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wakefulness</w:t>
      </w:r>
      <w:proofErr w:type="spellEnd"/>
      <w:r>
        <w:t xml:space="preserve">.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to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per 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90 </w:t>
      </w:r>
      <w:proofErr w:type="spellStart"/>
      <w:r>
        <w:t>minutes</w:t>
      </w:r>
      <w:proofErr w:type="spellEnd"/>
      <w:r>
        <w:t>.</w:t>
      </w:r>
    </w:p>
    <w:p w14:paraId="4F5D855D" w14:textId="77777777" w:rsidR="00215195" w:rsidRDefault="00000000">
      <w:proofErr w:type="spellStart"/>
      <w:r>
        <w:t>Sleep</w:t>
      </w:r>
      <w:proofErr w:type="spellEnd"/>
      <w:r>
        <w:t xml:space="preserve"> </w:t>
      </w:r>
      <w:proofErr w:type="spellStart"/>
      <w:r>
        <w:t>deprivation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acute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,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waking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Research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sleep-deprived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drowsiness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well-rested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to show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(beta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),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processing </w:t>
      </w:r>
      <w:proofErr w:type="spellStart"/>
      <w:r>
        <w:t>capacity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deprivation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lastRenderedPageBreak/>
        <w:t>documented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wide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[8].</w:t>
      </w:r>
    </w:p>
    <w:p w14:paraId="51D21E98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daytime</w:t>
      </w:r>
      <w:proofErr w:type="spellEnd"/>
      <w:r>
        <w:t xml:space="preserve"> EEG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to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deprivation</w:t>
      </w:r>
      <w:proofErr w:type="spellEnd"/>
      <w:r>
        <w:t xml:space="preserve">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habitual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night</w:t>
      </w:r>
      <w:proofErr w:type="spellEnd"/>
      <w:r>
        <w:t xml:space="preserve">,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Othmani</w:t>
      </w:r>
      <w:proofErr w:type="spellEnd"/>
      <w:r>
        <w:t xml:space="preserve"> et </w:t>
      </w:r>
      <w:proofErr w:type="spellStart"/>
      <w:r>
        <w:t>al</w:t>
      </w:r>
      <w:proofErr w:type="spellEnd"/>
      <w:r>
        <w:t xml:space="preserve">. [8] provide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fatigue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drowsiness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noting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are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fatigue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Sangeetha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[7]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EEG-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as </w:t>
      </w:r>
      <w:proofErr w:type="spellStart"/>
      <w:r>
        <w:t>inputs</w:t>
      </w:r>
      <w:proofErr w:type="spellEnd"/>
      <w:r>
        <w:t xml:space="preserve"> to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sleep</w:t>
      </w:r>
      <w:proofErr w:type="spellEnd"/>
      <w:r>
        <w:t>.</w:t>
      </w:r>
    </w:p>
    <w:p w14:paraId="04EC96F2" w14:textId="77777777" w:rsidR="00215195" w:rsidRDefault="00000000">
      <w:pPr>
        <w:pStyle w:val="Heading2"/>
      </w:pP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Electroencephalography</w:t>
      </w:r>
      <w:proofErr w:type="spellEnd"/>
      <w:r>
        <w:t xml:space="preserve"> (EEG)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Signal </w:t>
      </w:r>
      <w:proofErr w:type="spellStart"/>
      <w:r>
        <w:t>Measurement</w:t>
      </w:r>
      <w:proofErr w:type="spellEnd"/>
    </w:p>
    <w:p w14:paraId="036780B5" w14:textId="77777777" w:rsidR="00215195" w:rsidRDefault="00000000">
      <w:proofErr w:type="spellStart"/>
      <w:r>
        <w:t>Electroencephalography</w:t>
      </w:r>
      <w:proofErr w:type="spellEnd"/>
      <w:r>
        <w:t xml:space="preserve"> (EEG)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non-invasive</w:t>
      </w:r>
      <w:proofErr w:type="spellEnd"/>
      <w:r>
        <w:t xml:space="preserve"> </w:t>
      </w:r>
      <w:proofErr w:type="spellStart"/>
      <w:r>
        <w:t>neuroimaging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EEG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summed</w:t>
      </w:r>
      <w:proofErr w:type="spellEnd"/>
      <w:r>
        <w:t xml:space="preserve"> </w:t>
      </w:r>
      <w:proofErr w:type="spellStart"/>
      <w:r>
        <w:t>postsynaptic</w:t>
      </w:r>
      <w:proofErr w:type="spellEnd"/>
      <w:r>
        <w:t xml:space="preserve"> </w:t>
      </w:r>
      <w:proofErr w:type="spellStart"/>
      <w:r>
        <w:t>potentials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cortical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,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pyramidal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cerebral</w:t>
      </w:r>
      <w:proofErr w:type="spellEnd"/>
      <w:r>
        <w:t xml:space="preserve"> </w:t>
      </w:r>
      <w:proofErr w:type="spellStart"/>
      <w:r>
        <w:t>cortex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 are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, EEG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synchronised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to </w:t>
      </w:r>
      <w:proofErr w:type="spellStart"/>
      <w:r>
        <w:t>millions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 </w:t>
      </w:r>
      <w:proofErr w:type="spellStart"/>
      <w:r>
        <w:t>firing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concert</w:t>
      </w:r>
      <w:proofErr w:type="spellEnd"/>
      <w:r>
        <w:t>.</w:t>
      </w:r>
    </w:p>
    <w:p w14:paraId="34C15B79" w14:textId="77777777" w:rsidR="00215195" w:rsidRDefault="00000000">
      <w:proofErr w:type="spellStart"/>
      <w:r>
        <w:t>The</w:t>
      </w:r>
      <w:proofErr w:type="spellEnd"/>
      <w:r>
        <w:t xml:space="preserve"> standard </w:t>
      </w:r>
      <w:proofErr w:type="spellStart"/>
      <w:r>
        <w:t>clinical</w:t>
      </w:r>
      <w:proofErr w:type="spellEnd"/>
      <w:r>
        <w:t xml:space="preserve"> system for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International 10-20 system,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distances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skull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headset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14 </w:t>
      </w:r>
      <w:proofErr w:type="spellStart"/>
      <w:r>
        <w:t>channels</w:t>
      </w:r>
      <w:proofErr w:type="spellEnd"/>
      <w:r>
        <w:t xml:space="preserve"> (AF3, F7, F3, FC5, T7, P7, O1, O2, P8, T8, FC6, F4, F8, AF4)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, </w:t>
      </w:r>
      <w:proofErr w:type="spellStart"/>
      <w:r>
        <w:t>temporal</w:t>
      </w:r>
      <w:proofErr w:type="spellEnd"/>
      <w:r>
        <w:t xml:space="preserve">, </w:t>
      </w:r>
      <w:proofErr w:type="spellStart"/>
      <w:r>
        <w:t>parietal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-grade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EEG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inexpensive</w:t>
      </w:r>
      <w:proofErr w:type="spellEnd"/>
      <w:r>
        <w:t xml:space="preserve"> [3].</w:t>
      </w:r>
    </w:p>
    <w:p w14:paraId="78DF01E0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signal </w:t>
      </w:r>
      <w:proofErr w:type="spellStart"/>
      <w:r>
        <w:t>is</w:t>
      </w:r>
      <w:proofErr w:type="spellEnd"/>
      <w:r>
        <w:t xml:space="preserve"> a time-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fluctuations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 To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signal, </w:t>
      </w:r>
      <w:proofErr w:type="spellStart"/>
      <w:r>
        <w:t>frequency-domain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(FFT),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decomposes</w:t>
      </w:r>
      <w:proofErr w:type="spellEnd"/>
      <w:r>
        <w:t xml:space="preserve"> a time-</w:t>
      </w:r>
      <w:proofErr w:type="spellStart"/>
      <w:r>
        <w:t>domain</w:t>
      </w:r>
      <w:proofErr w:type="spellEnd"/>
      <w:r>
        <w:t xml:space="preserve"> signal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constituent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a </w:t>
      </w:r>
      <w:proofErr w:type="spellStart"/>
      <w:r>
        <w:lastRenderedPageBreak/>
        <w:t>power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are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canonical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states</w:t>
      </w:r>
      <w:proofErr w:type="spellEnd"/>
      <w:r>
        <w:t>:</w:t>
      </w:r>
    </w:p>
    <w:p w14:paraId="1E57F52C" w14:textId="77777777" w:rsidR="00215195" w:rsidRDefault="00000000">
      <w:pPr>
        <w:pStyle w:val="bullet1"/>
      </w:pPr>
      <w:r>
        <w:t>Theta (4-8 Hz): associated with drowsiness, light sleep, and meditative states. Elevated frontal theta during waking tasks is a well-established marker of fatigue and sleep pressure.</w:t>
      </w:r>
    </w:p>
    <w:p w14:paraId="2F656A22" w14:textId="77777777" w:rsidR="00215195" w:rsidRDefault="00000000">
      <w:pPr>
        <w:pStyle w:val="bullet1"/>
      </w:pPr>
      <w:r>
        <w:t>Alpha (8-12 Hz): dominant during relaxed wakefulness with eyes closed. Alpha power decreases (alpha blocking) during active cognitive engagement and increases during relaxation. Posterior alpha enhancement is a classic EEG signature of the idle visual cortex.</w:t>
      </w:r>
    </w:p>
    <w:p w14:paraId="60A56953" w14:textId="77777777" w:rsidR="00215195" w:rsidRDefault="00000000">
      <w:pPr>
        <w:pStyle w:val="bullet1"/>
      </w:pPr>
      <w:r>
        <w:t>Beta Low (12-16 Hz) and Beta High (16-25 Hz): associated with active thinking, focused attention, and motor planning. Beta activity is typically higher during cognitively demanding tasks.</w:t>
      </w:r>
    </w:p>
    <w:p w14:paraId="44C6803A" w14:textId="77777777" w:rsidR="00215195" w:rsidRDefault="00000000">
      <w:pPr>
        <w:pStyle w:val="bullet1"/>
      </w:pPr>
      <w:r>
        <w:t>Gamma (25-45 Hz): linked to higher-order cognitive processing, cross-modal integration, and conscious awareness. Gamma activity has been associated with cognitive bandwidth and information binding across cortical areas.</w:t>
      </w:r>
    </w:p>
    <w:p w14:paraId="0E31FA34" w14:textId="77777777" w:rsidR="00215195" w:rsidRDefault="00000000">
      <w:r>
        <w:t xml:space="preserve">In </w:t>
      </w:r>
      <w:proofErr w:type="spellStart"/>
      <w:r>
        <w:t>addition</w:t>
      </w:r>
      <w:proofErr w:type="spellEnd"/>
      <w:r>
        <w:t xml:space="preserve"> to </w:t>
      </w:r>
      <w:proofErr w:type="spellStart"/>
      <w:r>
        <w:t>raw</w:t>
      </w:r>
      <w:proofErr w:type="spellEnd"/>
      <w:r>
        <w:t xml:space="preserve"> FFT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software suite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(PM)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Engagement</w:t>
      </w:r>
      <w:proofErr w:type="spellEnd"/>
      <w:r>
        <w:t xml:space="preserve">, </w:t>
      </w:r>
      <w:proofErr w:type="spellStart"/>
      <w:r>
        <w:t>Excitement</w:t>
      </w:r>
      <w:proofErr w:type="spellEnd"/>
      <w:r>
        <w:t xml:space="preserve">, </w:t>
      </w:r>
      <w:proofErr w:type="spellStart"/>
      <w:r>
        <w:t>Relaxation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Stress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are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signal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Emotiv's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are </w:t>
      </w:r>
      <w:proofErr w:type="spellStart"/>
      <w:r>
        <w:t>provided</w:t>
      </w:r>
      <w:proofErr w:type="spellEnd"/>
      <w:r>
        <w:t xml:space="preserve"> as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nature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disclosed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[3, 4].</w:t>
      </w:r>
    </w:p>
    <w:p w14:paraId="2E585B28" w14:textId="77777777" w:rsidR="00215195" w:rsidRDefault="00000000">
      <w:r>
        <w:t xml:space="preserve">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electrode-skin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,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jaw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(</w:t>
      </w:r>
      <w:proofErr w:type="spellStart"/>
      <w:r>
        <w:t>electromyographic</w:t>
      </w:r>
      <w:proofErr w:type="spellEnd"/>
      <w:r>
        <w:t xml:space="preserve"> </w:t>
      </w:r>
      <w:proofErr w:type="spellStart"/>
      <w:r>
        <w:t>contamination</w:t>
      </w:r>
      <w:proofErr w:type="spellEnd"/>
      <w:r>
        <w:t xml:space="preserve">), </w:t>
      </w:r>
      <w:proofErr w:type="spellStart"/>
      <w:r>
        <w:t>eye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(</w:t>
      </w:r>
      <w:proofErr w:type="spellStart"/>
      <w:r>
        <w:t>electrooculographic</w:t>
      </w:r>
      <w:proofErr w:type="spellEnd"/>
      <w:r>
        <w:t xml:space="preserve"> </w:t>
      </w:r>
      <w:proofErr w:type="spellStart"/>
      <w:r>
        <w:t>contamination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system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channel-quality</w:t>
      </w:r>
      <w:proofErr w:type="spellEnd"/>
      <w:r>
        <w:t xml:space="preserve"> (CQ) </w:t>
      </w:r>
      <w:proofErr w:type="spellStart"/>
      <w:r>
        <w:t>indicators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on a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 to 4, as </w:t>
      </w:r>
      <w:proofErr w:type="spellStart"/>
      <w:r>
        <w:t>well</w:t>
      </w:r>
      <w:proofErr w:type="spellEnd"/>
      <w:r>
        <w:t xml:space="preserve"> as a global </w:t>
      </w:r>
      <w:proofErr w:type="spellStart"/>
      <w:r>
        <w:t>interpolation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data. </w:t>
      </w:r>
      <w:proofErr w:type="spellStart"/>
      <w:r>
        <w:t>Proper</w:t>
      </w:r>
      <w:proofErr w:type="spellEnd"/>
      <w:r>
        <w:t xml:space="preserve"> 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.</w:t>
      </w:r>
    </w:p>
    <w:p w14:paraId="0EADE533" w14:textId="77777777" w:rsidR="00215195" w:rsidRDefault="00000000">
      <w:pPr>
        <w:pStyle w:val="Heading2"/>
      </w:pPr>
      <w:proofErr w:type="spellStart"/>
      <w:r>
        <w:lastRenderedPageBreak/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EEG </w:t>
      </w:r>
      <w:proofErr w:type="spellStart"/>
      <w:r>
        <w:t>Analysis</w:t>
      </w:r>
      <w:proofErr w:type="spellEnd"/>
    </w:p>
    <w:p w14:paraId="403E9CEF" w14:textId="77777777" w:rsidR="00215195" w:rsidRDefault="00000000"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(ML) </w:t>
      </w:r>
      <w:proofErr w:type="spellStart"/>
      <w:r>
        <w:t>provides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programmed</w:t>
      </w:r>
      <w:proofErr w:type="spellEnd"/>
      <w:r>
        <w:t xml:space="preserve"> for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</w:t>
      </w:r>
      <w:proofErr w:type="spellStart"/>
      <w:r>
        <w:t>analysis</w:t>
      </w:r>
      <w:proofErr w:type="spellEnd"/>
      <w:r>
        <w:t xml:space="preserve">, ML </w:t>
      </w:r>
      <w:proofErr w:type="spellStart"/>
      <w:r>
        <w:t>algorithms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,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Bishop</w:t>
      </w:r>
      <w:proofErr w:type="spellEnd"/>
      <w:r>
        <w:t xml:space="preserve"> [2]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EEG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3D175AA3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broadly</w:t>
      </w:r>
      <w:proofErr w:type="spellEnd"/>
      <w:r>
        <w:t xml:space="preserve"> </w:t>
      </w:r>
      <w:proofErr w:type="spellStart"/>
      <w:r>
        <w:t>categorised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(</w:t>
      </w:r>
      <w:proofErr w:type="spellStart"/>
      <w:r>
        <w:t>non-sequential</w:t>
      </w:r>
      <w:proofErr w:type="spellEnd"/>
      <w:r>
        <w:t xml:space="preserve">)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.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data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model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Random Forest,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Breiman</w:t>
      </w:r>
      <w:proofErr w:type="spellEnd"/>
      <w:r>
        <w:t xml:space="preserve"> [1]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on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sampled</w:t>
      </w:r>
      <w:proofErr w:type="spellEnd"/>
      <w:r>
        <w:t xml:space="preserve"> </w:t>
      </w:r>
      <w:proofErr w:type="spellStart"/>
      <w:r>
        <w:t>subsets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. Random Forest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well-suited</w:t>
      </w:r>
      <w:proofErr w:type="spellEnd"/>
      <w:r>
        <w:t xml:space="preserve"> for EEG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high-dimensional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,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to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multicollinearity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input </w:t>
      </w:r>
      <w:proofErr w:type="spellStart"/>
      <w:r>
        <w:t>features</w:t>
      </w:r>
      <w:proofErr w:type="spellEnd"/>
      <w:r>
        <w:t xml:space="preserve">. Mueller </w:t>
      </w:r>
      <w:proofErr w:type="spellStart"/>
      <w:r>
        <w:t>and</w:t>
      </w:r>
      <w:proofErr w:type="spellEnd"/>
      <w:r>
        <w:t xml:space="preserve"> Guido [5]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on </w:t>
      </w:r>
      <w:proofErr w:type="spellStart"/>
      <w:r>
        <w:t>implementing</w:t>
      </w:r>
      <w:proofErr w:type="spellEnd"/>
      <w:r>
        <w:t xml:space="preserve"> Random Forest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Python,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>.</w:t>
      </w:r>
    </w:p>
    <w:p w14:paraId="43FCE293" w14:textId="77777777" w:rsidR="00215195" w:rsidRDefault="00000000"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use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promise</w:t>
      </w:r>
      <w:proofErr w:type="spellEnd"/>
      <w:r>
        <w:t xml:space="preserve"> for EEG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Goodfellow</w:t>
      </w:r>
      <w:proofErr w:type="spellEnd"/>
      <w:r>
        <w:t xml:space="preserve">, </w:t>
      </w:r>
      <w:proofErr w:type="spellStart"/>
      <w:r>
        <w:t>Bengio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Courville</w:t>
      </w:r>
      <w:proofErr w:type="spellEnd"/>
      <w:r>
        <w:t xml:space="preserve"> [6] provide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for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. Roy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EEG,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(</w:t>
      </w:r>
      <w:proofErr w:type="spellStart"/>
      <w:r>
        <w:t>CNNs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(</w:t>
      </w:r>
      <w:proofErr w:type="spellStart"/>
      <w:r>
        <w:t>RNNs</w:t>
      </w:r>
      <w:proofErr w:type="spellEnd"/>
      <w:r>
        <w:t xml:space="preserve">)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on </w:t>
      </w:r>
      <w:proofErr w:type="spellStart"/>
      <w:r>
        <w:t>certain</w:t>
      </w:r>
      <w:proofErr w:type="spellEnd"/>
      <w:r>
        <w:t xml:space="preserve"> EEG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input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pre-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Craik</w:t>
      </w:r>
      <w:proofErr w:type="spellEnd"/>
      <w:r>
        <w:t xml:space="preserve">, He,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Contreras</w:t>
      </w:r>
      <w:proofErr w:type="spellEnd"/>
      <w:r>
        <w:t xml:space="preserve">-Vidal [4]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for EEG </w:t>
      </w:r>
      <w:proofErr w:type="spellStart"/>
      <w:r>
        <w:t>classification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,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Random Forest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(n = 83),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for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578D068E" w14:textId="77777777" w:rsidR="00215195" w:rsidRDefault="00000000">
      <w:r>
        <w:lastRenderedPageBreak/>
        <w:t xml:space="preserve">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to EEG data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within-subject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between-subject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. 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task</w:t>
      </w:r>
      <w:proofErr w:type="spellEnd"/>
      <w:r>
        <w:t xml:space="preserve">.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between-subject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 xml:space="preserve">,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for model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: </w:t>
      </w:r>
      <w:proofErr w:type="spellStart"/>
      <w:r>
        <w:t>cross-validation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leave</w:t>
      </w:r>
      <w:proofErr w:type="spellEnd"/>
      <w:r>
        <w:t>-one-</w:t>
      </w:r>
      <w:proofErr w:type="spellStart"/>
      <w:r>
        <w:t>subject</w:t>
      </w:r>
      <w:proofErr w:type="spellEnd"/>
      <w:r>
        <w:t>-</w:t>
      </w:r>
      <w:proofErr w:type="spellStart"/>
      <w:r>
        <w:t>out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to </w:t>
      </w:r>
      <w:proofErr w:type="spellStart"/>
      <w:r>
        <w:t>avoid</w:t>
      </w:r>
      <w:proofErr w:type="spellEnd"/>
      <w:r>
        <w:t xml:space="preserve"> data </w:t>
      </w:r>
      <w:proofErr w:type="spellStart"/>
      <w:r>
        <w:t>leakage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within-subject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>.</w:t>
      </w:r>
    </w:p>
    <w:p w14:paraId="584157AA" w14:textId="77777777" w:rsidR="00215195" w:rsidRDefault="00000000">
      <w:r>
        <w:br w:type="page"/>
      </w:r>
    </w:p>
    <w:p w14:paraId="5DCD0C0B" w14:textId="77777777" w:rsidR="00215195" w:rsidRDefault="00000000">
      <w:pPr>
        <w:pStyle w:val="Heading1"/>
      </w:pPr>
      <w:r>
        <w:lastRenderedPageBreak/>
        <w:t xml:space="preserve">Research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1E53E26E" w14:textId="77777777" w:rsidR="00215195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(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for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>.</w:t>
      </w:r>
    </w:p>
    <w:p w14:paraId="13226709" w14:textId="77777777" w:rsidR="00215195" w:rsidRDefault="00000000">
      <w:pPr>
        <w:pStyle w:val="Heading2"/>
      </w:pP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29D78C47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as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separate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at Algebra Bernays University, </w:t>
      </w:r>
      <w:proofErr w:type="spellStart"/>
      <w:r>
        <w:t>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a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headset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participant's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via </w:t>
      </w:r>
      <w:proofErr w:type="spellStart"/>
      <w:r>
        <w:t>self-report</w:t>
      </w:r>
      <w:proofErr w:type="spellEnd"/>
      <w:r>
        <w:t xml:space="preserve"> as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 xml:space="preserve">,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musical</w:t>
      </w:r>
      <w:proofErr w:type="spellEnd"/>
      <w:r>
        <w:t xml:space="preserve"> instrument </w:t>
      </w:r>
      <w:proofErr w:type="spellStart"/>
      <w:r>
        <w:t>experience</w:t>
      </w:r>
      <w:proofErr w:type="spellEnd"/>
      <w:r>
        <w:t>.</w:t>
      </w:r>
    </w:p>
    <w:p w14:paraId="4D2D489F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night</w:t>
      </w:r>
      <w:proofErr w:type="spellEnd"/>
      <w:r>
        <w:t xml:space="preserve">,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5.0 to 8.5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6.7 </w:t>
      </w:r>
      <w:proofErr w:type="spellStart"/>
      <w:r>
        <w:t>hours</w:t>
      </w:r>
      <w:proofErr w:type="spellEnd"/>
      <w:r>
        <w:t xml:space="preserve">, a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7.0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standard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0.78 </w:t>
      </w:r>
      <w:proofErr w:type="spellStart"/>
      <w:r>
        <w:t>hours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6.0 to 7.5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at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approximately</w:t>
      </w:r>
      <w:proofErr w:type="spellEnd"/>
      <w:r>
        <w:t xml:space="preserve"> 6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sleeping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6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night</w:t>
      </w:r>
      <w:proofErr w:type="spellEnd"/>
      <w:r>
        <w:t xml:space="preserve"> (short </w:t>
      </w:r>
      <w:proofErr w:type="spellStart"/>
      <w:r>
        <w:t>sleepers</w:t>
      </w:r>
      <w:proofErr w:type="spellEnd"/>
      <w:r>
        <w:t xml:space="preserve">), </w:t>
      </w:r>
      <w:proofErr w:type="spellStart"/>
      <w:r>
        <w:t>approximately</w:t>
      </w:r>
      <w:proofErr w:type="spellEnd"/>
      <w:r>
        <w:t xml:space="preserve"> 68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sleeping </w:t>
      </w:r>
      <w:proofErr w:type="spellStart"/>
      <w:r>
        <w:t>between</w:t>
      </w:r>
      <w:proofErr w:type="spellEnd"/>
      <w:r>
        <w:t xml:space="preserve"> 6 </w:t>
      </w:r>
      <w:proofErr w:type="spellStart"/>
      <w:r>
        <w:t>and</w:t>
      </w:r>
      <w:proofErr w:type="spellEnd"/>
      <w:r>
        <w:t xml:space="preserve"> 8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sleepers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9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sleeping 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(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sleepers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illustrated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Figure 3.1,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most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clustered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1.5-hour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for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to </w:t>
      </w:r>
      <w:proofErr w:type="spellStart"/>
      <w:r>
        <w:t>exploit</w:t>
      </w:r>
      <w:proofErr w:type="spellEnd"/>
      <w:r>
        <w:t>.</w:t>
      </w:r>
    </w:p>
    <w:p w14:paraId="5D47EAE1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53061E01" wp14:editId="2CB9E142">
            <wp:extent cx="4572000" cy="2718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hour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A1E4" w14:textId="77777777" w:rsidR="00215195" w:rsidRDefault="00000000">
      <w:pPr>
        <w:pStyle w:val="Caption"/>
      </w:pPr>
      <w:r>
        <w:t xml:space="preserve">Figure 3.1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 xml:space="preserve">. Red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short </w:t>
      </w:r>
      <w:proofErr w:type="spellStart"/>
      <w:r>
        <w:t>sleepers</w:t>
      </w:r>
      <w:proofErr w:type="spellEnd"/>
      <w:r>
        <w:t xml:space="preserve"> (&lt; 6 h),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sleepers</w:t>
      </w:r>
      <w:proofErr w:type="spellEnd"/>
      <w:r>
        <w:t xml:space="preserve"> (6-8 h),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sleepers</w:t>
      </w:r>
      <w:proofErr w:type="spellEnd"/>
      <w:r>
        <w:t xml:space="preserve"> (&gt;= 8 h).</w:t>
      </w:r>
    </w:p>
    <w:p w14:paraId="51F16DBC" w14:textId="77777777" w:rsidR="00215195" w:rsidRDefault="00000000">
      <w:r>
        <w:t xml:space="preserve">All 83 </w:t>
      </w:r>
      <w:proofErr w:type="spellStart"/>
      <w:r>
        <w:t>participants</w:t>
      </w:r>
      <w:proofErr w:type="spellEnd"/>
      <w:r>
        <w:t xml:space="preserve"> are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analysis-ready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4) are </w:t>
      </w:r>
      <w:proofErr w:type="spellStart"/>
      <w:r>
        <w:t>applied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participant's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participant's</w:t>
      </w:r>
      <w:proofErr w:type="spellEnd"/>
      <w:r>
        <w:t xml:space="preserve"> data.csv file,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start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separate marker.csv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.</w:t>
      </w:r>
    </w:p>
    <w:p w14:paraId="360BB132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consumer</w:t>
      </w:r>
      <w:proofErr w:type="spellEnd"/>
      <w:r>
        <w:t xml:space="preserve">-grade wireless EEG </w:t>
      </w:r>
      <w:proofErr w:type="spellStart"/>
      <w:r>
        <w:t>headset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14 </w:t>
      </w:r>
      <w:proofErr w:type="spellStart"/>
      <w:r>
        <w:t>saline-based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</w:t>
      </w:r>
      <w:proofErr w:type="spellStart"/>
      <w:r>
        <w:t>positioned</w:t>
      </w:r>
      <w:proofErr w:type="spellEnd"/>
      <w:r>
        <w:t xml:space="preserve"> at AF3, F7, F3, FC5, T7, P7, O1, O2, P8, T8, FC6, F4, F8, </w:t>
      </w:r>
      <w:proofErr w:type="spellStart"/>
      <w:r>
        <w:t>and</w:t>
      </w:r>
      <w:proofErr w:type="spellEnd"/>
      <w:r>
        <w:t xml:space="preserve"> AF4.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at a </w:t>
      </w:r>
      <w:proofErr w:type="spellStart"/>
      <w:r>
        <w:t>sampling</w:t>
      </w:r>
      <w:proofErr w:type="spellEnd"/>
      <w:r>
        <w:t xml:space="preserve"> rate </w:t>
      </w:r>
      <w:proofErr w:type="spellStart"/>
      <w:r>
        <w:t>of</w:t>
      </w:r>
      <w:proofErr w:type="spellEnd"/>
      <w:r>
        <w:t xml:space="preserve"> 128 Hz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(FFT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data.csv file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timestamped</w:t>
      </w:r>
      <w:proofErr w:type="spellEnd"/>
      <w:r>
        <w:t xml:space="preserve"> EEG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marker.csv file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EEG data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channel-quality</w:t>
      </w:r>
      <w:proofErr w:type="spellEnd"/>
      <w:r>
        <w:t xml:space="preserve"> (CQ) </w:t>
      </w:r>
      <w:proofErr w:type="spellStart"/>
      <w:r>
        <w:t>indicators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(on a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0 to 4),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CQ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interpolation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software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14:paraId="79999437" w14:textId="77777777" w:rsidR="00215195" w:rsidRDefault="00000000">
      <w:pPr>
        <w:pStyle w:val="Heading2"/>
      </w:pPr>
      <w:proofErr w:type="spellStart"/>
      <w:r>
        <w:lastRenderedPageBreak/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Procedure</w:t>
      </w:r>
    </w:p>
    <w:p w14:paraId="13D80602" w14:textId="77777777" w:rsidR="00215195" w:rsidRDefault="00000000">
      <w:proofErr w:type="spellStart"/>
      <w:r>
        <w:t>Each</w:t>
      </w:r>
      <w:proofErr w:type="spellEnd"/>
      <w:r>
        <w:t xml:space="preserve"> participant </w:t>
      </w:r>
      <w:proofErr w:type="spellStart"/>
      <w:r>
        <w:t>completed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60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are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>:</w:t>
      </w:r>
    </w:p>
    <w:p w14:paraId="616B3026" w14:textId="77777777" w:rsidR="00215195" w:rsidRDefault="00000000">
      <w:proofErr w:type="spellStart"/>
      <w:r>
        <w:t>Cognitive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 processing, </w:t>
      </w:r>
      <w:proofErr w:type="spellStart"/>
      <w:r>
        <w:t>including</w:t>
      </w:r>
      <w:proofErr w:type="spellEnd"/>
      <w:r>
        <w:t xml:space="preserve"> word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, sentence </w:t>
      </w:r>
      <w:proofErr w:type="spellStart"/>
      <w:r>
        <w:t>construction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aloud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(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: AF3, AF4, F7, F3, F4, F8)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broadband</w:t>
      </w:r>
      <w:proofErr w:type="spellEnd"/>
      <w:r>
        <w:t xml:space="preserve"> EEG </w:t>
      </w:r>
      <w:proofErr w:type="spellStart"/>
      <w:r>
        <w:t>activation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, beta,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speech-related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>.</w:t>
      </w:r>
    </w:p>
    <w:p w14:paraId="68230F33" w14:textId="77777777" w:rsidR="00215195" w:rsidRDefault="00000000">
      <w:proofErr w:type="spellStart"/>
      <w:r>
        <w:t>Memory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word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memorisation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memorisation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engages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additionally</w:t>
      </w:r>
      <w:proofErr w:type="spellEnd"/>
      <w:r>
        <w:t xml:space="preserve"> </w:t>
      </w:r>
      <w:proofErr w:type="spellStart"/>
      <w:r>
        <w:t>recruits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parietal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EEG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.</w:t>
      </w:r>
    </w:p>
    <w:p w14:paraId="240AF8DC" w14:textId="77777777" w:rsidR="00215195" w:rsidRDefault="00000000"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encompass</w:t>
      </w:r>
      <w:proofErr w:type="spellEnd"/>
      <w:r>
        <w:t xml:space="preserve"> </w:t>
      </w:r>
      <w:proofErr w:type="spellStart"/>
      <w:r>
        <w:t>dot-following</w:t>
      </w:r>
      <w:proofErr w:type="spellEnd"/>
      <w:r>
        <w:t xml:space="preserve">, 2D </w:t>
      </w:r>
      <w:proofErr w:type="spellStart"/>
      <w:r>
        <w:t>and</w:t>
      </w:r>
      <w:proofErr w:type="spellEnd"/>
      <w:r>
        <w:t xml:space="preserve"> 3D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parietal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visuospatial</w:t>
      </w:r>
      <w:proofErr w:type="spellEnd"/>
      <w:r>
        <w:t xml:space="preserve"> processing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>.</w:t>
      </w:r>
    </w:p>
    <w:p w14:paraId="53F9E7E3" w14:textId="77777777" w:rsidR="00215195" w:rsidRDefault="00000000">
      <w:r>
        <w:t xml:space="preserve">Motor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consist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left-hand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right-hand</w:t>
      </w:r>
      <w:proofErr w:type="spellEnd"/>
      <w:r>
        <w:t xml:space="preserve"> motor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motor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engage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precentral</w:t>
      </w:r>
      <w:proofErr w:type="spellEnd"/>
      <w:r>
        <w:t xml:space="preserve"> </w:t>
      </w:r>
      <w:proofErr w:type="spellStart"/>
      <w:r>
        <w:t>gyrus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 xml:space="preserve"> motor </w:t>
      </w:r>
      <w:proofErr w:type="spellStart"/>
      <w:r>
        <w:t>cortex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lateralised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beta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motor-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desynchronisation</w:t>
      </w:r>
      <w:proofErr w:type="spellEnd"/>
      <w:r>
        <w:t>.</w:t>
      </w:r>
    </w:p>
    <w:p w14:paraId="3541D2BF" w14:textId="77777777" w:rsidR="00215195" w:rsidRDefault="00000000">
      <w:proofErr w:type="spellStart"/>
      <w:r>
        <w:t>Auditory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to music </w:t>
      </w:r>
      <w:proofErr w:type="spellStart"/>
      <w:r>
        <w:t>clips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instruments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category-based</w:t>
      </w:r>
      <w:proofErr w:type="spellEnd"/>
      <w:r>
        <w:t xml:space="preserve"> word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auditory</w:t>
      </w:r>
      <w:proofErr w:type="spellEnd"/>
      <w:r>
        <w:t xml:space="preserve"> </w:t>
      </w:r>
      <w:proofErr w:type="spellStart"/>
      <w:r>
        <w:t>stimuli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(T7, T8) </w:t>
      </w:r>
      <w:proofErr w:type="spellStart"/>
      <w:r>
        <w:t>and</w:t>
      </w:r>
      <w:proofErr w:type="spellEnd"/>
      <w:r>
        <w:t xml:space="preserve"> are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to </w:t>
      </w:r>
      <w:proofErr w:type="spellStart"/>
      <w:r>
        <w:t>concentrate</w:t>
      </w:r>
      <w:proofErr w:type="spellEnd"/>
      <w:r>
        <w:t xml:space="preserve"> on </w:t>
      </w:r>
      <w:proofErr w:type="spellStart"/>
      <w:r>
        <w:t>auditory</w:t>
      </w:r>
      <w:proofErr w:type="spellEnd"/>
      <w:r>
        <w:t xml:space="preserve"> input.</w:t>
      </w:r>
    </w:p>
    <w:p w14:paraId="393EB6B7" w14:textId="77777777" w:rsidR="00215195" w:rsidRDefault="00000000">
      <w:proofErr w:type="spellStart"/>
      <w:r>
        <w:t>Emotional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elicit</w:t>
      </w:r>
      <w:proofErr w:type="spellEnd"/>
      <w:r>
        <w:t xml:space="preserve"> </w:t>
      </w:r>
      <w:proofErr w:type="spellStart"/>
      <w:r>
        <w:t>happiness</w:t>
      </w:r>
      <w:proofErr w:type="spellEnd"/>
      <w:r>
        <w:t xml:space="preserve">, </w:t>
      </w:r>
      <w:proofErr w:type="spellStart"/>
      <w:r>
        <w:t>sadness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anger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EEG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processing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.</w:t>
      </w:r>
    </w:p>
    <w:p w14:paraId="35F44F57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(</w:t>
      </w:r>
      <w:proofErr w:type="spellStart"/>
      <w:r>
        <w:t>eyes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free-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),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instructional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lastRenderedPageBreak/>
        <w:t>block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non-task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are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stimulus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are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marker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MarkerIndex</w:t>
      </w:r>
      <w:proofErr w:type="spellEnd"/>
      <w:r>
        <w:t xml:space="preserve">)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data </w:t>
      </w:r>
      <w:proofErr w:type="spellStart"/>
      <w:r>
        <w:t>stream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marker-to-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stimuli</w:t>
      </w:r>
      <w:proofErr w:type="spellEnd"/>
      <w:r>
        <w:t xml:space="preserve"> reference file.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to segment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EEG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task-level</w:t>
      </w:r>
      <w:proofErr w:type="spellEnd"/>
      <w:r>
        <w:t xml:space="preserve"> </w:t>
      </w:r>
      <w:proofErr w:type="spellStart"/>
      <w:r>
        <w:t>epochs</w:t>
      </w:r>
      <w:proofErr w:type="spellEnd"/>
      <w:r>
        <w:t xml:space="preserve">,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averaged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one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per </w:t>
      </w:r>
      <w:proofErr w:type="spellStart"/>
      <w:r>
        <w:t>task</w:t>
      </w:r>
      <w:proofErr w:type="spellEnd"/>
      <w:r>
        <w:t xml:space="preserve"> per participant.</w:t>
      </w:r>
    </w:p>
    <w:p w14:paraId="789493AB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</w:t>
      </w:r>
      <w:proofErr w:type="spellStart"/>
      <w:r>
        <w:t>elicit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EEG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most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model.</w:t>
      </w:r>
    </w:p>
    <w:p w14:paraId="76F209DE" w14:textId="77777777" w:rsidR="00215195" w:rsidRDefault="00000000">
      <w:r>
        <w:br w:type="page"/>
      </w:r>
    </w:p>
    <w:p w14:paraId="3E718881" w14:textId="77777777" w:rsidR="00215195" w:rsidRDefault="00000000">
      <w:pPr>
        <w:pStyle w:val="Heading1"/>
      </w:pPr>
      <w:r>
        <w:lastRenderedPageBreak/>
        <w:t xml:space="preserve">Signal Processing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</w:p>
    <w:p w14:paraId="248E8446" w14:textId="77777777" w:rsidR="00215195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to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>.</w:t>
      </w:r>
    </w:p>
    <w:p w14:paraId="0A7528E1" w14:textId="77777777" w:rsidR="00215195" w:rsidRDefault="00000000">
      <w:pPr>
        <w:pStyle w:val="Heading2"/>
      </w:pPr>
      <w:r>
        <w:t xml:space="preserve">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4BAE0319" w14:textId="77777777" w:rsidR="00215195" w:rsidRDefault="00000000">
      <w:proofErr w:type="spellStart"/>
      <w:r>
        <w:t>Raw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are </w:t>
      </w:r>
      <w:proofErr w:type="spellStart"/>
      <w:r>
        <w:t>susceptible</w:t>
      </w:r>
      <w:proofErr w:type="spellEnd"/>
      <w:r>
        <w:t xml:space="preserve"> to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headset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 data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time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participant </w:t>
      </w:r>
      <w:proofErr w:type="spellStart"/>
      <w:r>
        <w:t>recordings</w:t>
      </w:r>
      <w:proofErr w:type="spellEnd"/>
      <w:r>
        <w:t>:</w:t>
      </w:r>
    </w:p>
    <w:p w14:paraId="6DB9BB3C" w14:textId="77777777" w:rsidR="00215195" w:rsidRDefault="00000000">
      <w:pPr>
        <w:pStyle w:val="bullet1"/>
      </w:pPr>
      <w:proofErr w:type="spellStart"/>
      <w:r>
        <w:t>EEG.Interpolated</w:t>
      </w:r>
      <w:proofErr w:type="spellEnd"/>
      <w:r>
        <w:t xml:space="preserve"> == 0: rows flagged by the </w:t>
      </w:r>
      <w:proofErr w:type="spellStart"/>
      <w:r>
        <w:t>Emotiv</w:t>
      </w:r>
      <w:proofErr w:type="spellEnd"/>
      <w:r>
        <w:t xml:space="preserve"> firmware as interpolated (reconstructed from neighbouring samples) were excluded, as they do not represent genuine neural measurements.</w:t>
      </w:r>
    </w:p>
    <w:p w14:paraId="0950CEE2" w14:textId="77777777" w:rsidR="00215195" w:rsidRDefault="00000000">
      <w:pPr>
        <w:pStyle w:val="bullet1"/>
      </w:pPr>
      <w:proofErr w:type="spellStart"/>
      <w:proofErr w:type="gramStart"/>
      <w:r>
        <w:t>CQ.Overall</w:t>
      </w:r>
      <w:proofErr w:type="spellEnd"/>
      <w:proofErr w:type="gramEnd"/>
      <w:r>
        <w:t xml:space="preserve"> &gt;= 0.7: the overall channel quality score, ranging from 0 to 1, reflects the aggregate contact quality across all electrodes. Only rows meeting the 70% threshold were retained.</w:t>
      </w:r>
    </w:p>
    <w:p w14:paraId="7C1D5EBC" w14:textId="77777777" w:rsidR="00215195" w:rsidRDefault="00000000">
      <w:pPr>
        <w:pStyle w:val="bullet1"/>
      </w:pPr>
      <w:r>
        <w:t>Per-channel CQ &gt;= 2: each of the 14 individual channel quality scores (scale 0–4) was required to meet a minimum of 2 (fair contact) simultaneously. This ensures that no single electrode with poor contact contaminates the averaged feature values.</w:t>
      </w:r>
    </w:p>
    <w:p w14:paraId="0DC839B4" w14:textId="77777777" w:rsidR="00215195" w:rsidRDefault="00000000">
      <w:proofErr w:type="spellStart"/>
      <w:r>
        <w:t>These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strictness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per-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some </w:t>
      </w:r>
      <w:proofErr w:type="spellStart"/>
      <w:r>
        <w:t>samples</w:t>
      </w:r>
      <w:proofErr w:type="spellEnd"/>
      <w:r>
        <w:t xml:space="preserve"> are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most </w:t>
      </w:r>
      <w:proofErr w:type="spellStart"/>
      <w:r>
        <w:t>channels</w:t>
      </w:r>
      <w:proofErr w:type="spellEnd"/>
      <w:r>
        <w:t xml:space="preserve"> are </w:t>
      </w:r>
      <w:proofErr w:type="spellStart"/>
      <w:r>
        <w:t>good</w:t>
      </w:r>
      <w:proofErr w:type="spellEnd"/>
      <w:r>
        <w:t xml:space="preserve">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conservative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noise-driven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(79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83) </w:t>
      </w:r>
      <w:proofErr w:type="spellStart"/>
      <w:r>
        <w:t>retained</w:t>
      </w:r>
      <w:proofErr w:type="spellEnd"/>
      <w:r>
        <w:t xml:space="preserve"> 18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555A54FA" w14:textId="77777777" w:rsidR="00215195" w:rsidRDefault="00000000">
      <w:pPr>
        <w:pStyle w:val="Heading2"/>
      </w:pPr>
      <w:proofErr w:type="spellStart"/>
      <w:r>
        <w:lastRenderedPageBreak/>
        <w:t>Task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</w:t>
      </w:r>
      <w:proofErr w:type="spellStart"/>
      <w:r>
        <w:t>Extraction</w:t>
      </w:r>
      <w:proofErr w:type="spellEnd"/>
    </w:p>
    <w:p w14:paraId="057AE991" w14:textId="77777777" w:rsidR="00215195" w:rsidRDefault="00000000">
      <w:proofErr w:type="spellStart"/>
      <w:r>
        <w:t>Each</w:t>
      </w:r>
      <w:proofErr w:type="spellEnd"/>
      <w:r>
        <w:t xml:space="preserve"> </w:t>
      </w:r>
      <w:proofErr w:type="spellStart"/>
      <w:r>
        <w:t>participant's</w:t>
      </w:r>
      <w:proofErr w:type="spellEnd"/>
      <w:r>
        <w:t xml:space="preserve"> data.csv file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EEG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To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segmented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task-level</w:t>
      </w:r>
      <w:proofErr w:type="spellEnd"/>
      <w:r>
        <w:t xml:space="preserve"> </w:t>
      </w:r>
      <w:proofErr w:type="spellStart"/>
      <w:r>
        <w:t>epochs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data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software. A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event,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negative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marker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separate marker.csv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discrepancies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575F24FC" w14:textId="77777777" w:rsidR="00215195" w:rsidRDefault="00000000"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start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MarkerIndex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quality-filtered</w:t>
      </w:r>
      <w:proofErr w:type="spellEnd"/>
      <w:r>
        <w:t xml:space="preserve"> EEG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 window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epoch</w:t>
      </w:r>
      <w:proofErr w:type="spellEnd"/>
      <w:r>
        <w:t xml:space="preserve">.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eye-open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eye-closed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instructional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,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36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stimulus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per participant.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one participant </w:t>
      </w:r>
      <w:proofErr w:type="spellStart"/>
      <w:r>
        <w:t>completing</w:t>
      </w:r>
      <w:proofErr w:type="spellEnd"/>
      <w:r>
        <w:t xml:space="preserve"> one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2,830 </w:t>
      </w:r>
      <w:proofErr w:type="spellStart"/>
      <w:r>
        <w:t>task-level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83 </w:t>
      </w:r>
      <w:proofErr w:type="spellStart"/>
      <w:r>
        <w:t>participants</w:t>
      </w:r>
      <w:proofErr w:type="spellEnd"/>
      <w:r>
        <w:t>.</w:t>
      </w:r>
    </w:p>
    <w:p w14:paraId="781AB20F" w14:textId="77777777" w:rsidR="00215195" w:rsidRDefault="00000000">
      <w:pPr>
        <w:pStyle w:val="Heading2"/>
      </w:pPr>
      <w:r>
        <w:t xml:space="preserve">FFT Band Power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Extraction</w:t>
      </w:r>
      <w:proofErr w:type="spellEnd"/>
    </w:p>
    <w:p w14:paraId="332DD379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software </w:t>
      </w:r>
      <w:proofErr w:type="spellStart"/>
      <w:r>
        <w:t>computes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band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a </w:t>
      </w:r>
      <w:proofErr w:type="spellStart"/>
      <w:r>
        <w:t>sliding</w:t>
      </w:r>
      <w:proofErr w:type="spellEnd"/>
      <w:r>
        <w:t xml:space="preserve"> window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signal.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POW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data.csv file, </w:t>
      </w:r>
      <w:proofErr w:type="spellStart"/>
      <w:r>
        <w:t>providing</w:t>
      </w:r>
      <w:proofErr w:type="spellEnd"/>
      <w:r>
        <w:t xml:space="preserve"> one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per </w:t>
      </w:r>
      <w:proofErr w:type="spellStart"/>
      <w:r>
        <w:t>channel</w:t>
      </w:r>
      <w:proofErr w:type="spellEnd"/>
      <w:r>
        <w:t xml:space="preserve"> per </w:t>
      </w:r>
      <w:proofErr w:type="spellStart"/>
      <w:r>
        <w:t>frequency</w:t>
      </w:r>
      <w:proofErr w:type="spellEnd"/>
      <w:r>
        <w:t xml:space="preserve"> band per time </w:t>
      </w:r>
      <w:proofErr w:type="spellStart"/>
      <w:r>
        <w:t>sample</w:t>
      </w:r>
      <w:proofErr w:type="spellEnd"/>
      <w:r>
        <w:t xml:space="preserve">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are </w:t>
      </w:r>
      <w:proofErr w:type="spellStart"/>
      <w:r>
        <w:t>provided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70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total:</w:t>
      </w:r>
    </w:p>
    <w:p w14:paraId="0016A3B3" w14:textId="77777777" w:rsidR="00215195" w:rsidRDefault="00000000">
      <w:pPr>
        <w:pStyle w:val="bullet1"/>
      </w:pPr>
      <w:r>
        <w:t>Theta (4–8 Hz): associated with drowsiness, memory encoding, and relaxed attention.</w:t>
      </w:r>
    </w:p>
    <w:p w14:paraId="7F92BC3A" w14:textId="77777777" w:rsidR="00215195" w:rsidRDefault="00000000">
      <w:pPr>
        <w:pStyle w:val="bullet1"/>
      </w:pPr>
      <w:r>
        <w:t>Alpha (8–12 Hz): associated with relaxed wakefulness; suppressed during active visual processing and engagement.</w:t>
      </w:r>
    </w:p>
    <w:p w14:paraId="3B4BF1BC" w14:textId="77777777" w:rsidR="00215195" w:rsidRDefault="00000000">
      <w:pPr>
        <w:pStyle w:val="bullet1"/>
      </w:pPr>
      <w:r>
        <w:t>Beta Low (12–20 Hz): associated with active thinking, focus, and motor control.</w:t>
      </w:r>
    </w:p>
    <w:p w14:paraId="6B8599BA" w14:textId="77777777" w:rsidR="00215195" w:rsidRDefault="00000000">
      <w:pPr>
        <w:pStyle w:val="bullet1"/>
      </w:pPr>
      <w:r>
        <w:t>Beta High (20–25 Hz): associated with high cognitive load, alertness, and stress.</w:t>
      </w:r>
    </w:p>
    <w:p w14:paraId="7F676C01" w14:textId="77777777" w:rsidR="00215195" w:rsidRDefault="00000000">
      <w:pPr>
        <w:pStyle w:val="bullet1"/>
      </w:pPr>
      <w:r>
        <w:t>Gamma (25–45 Hz): associated with high-level cognitive binding, perception, and attention.</w:t>
      </w:r>
    </w:p>
    <w:p w14:paraId="3DA750BC" w14:textId="77777777" w:rsidR="00215195" w:rsidRDefault="00000000"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time </w:t>
      </w:r>
      <w:proofErr w:type="spellStart"/>
      <w:r>
        <w:t>samples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a single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per participant per </w:t>
      </w:r>
      <w:proofErr w:type="spellStart"/>
      <w:r>
        <w:t>task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profile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70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(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Engagement</w:t>
      </w:r>
      <w:proofErr w:type="spellEnd"/>
      <w:r>
        <w:t xml:space="preserve">, </w:t>
      </w:r>
      <w:proofErr w:type="spellStart"/>
      <w:r>
        <w:t>Excitement</w:t>
      </w:r>
      <w:proofErr w:type="spellEnd"/>
      <w:r>
        <w:t xml:space="preserve">, </w:t>
      </w:r>
      <w:proofErr w:type="spellStart"/>
      <w:r>
        <w:t>Relaxation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Stress</w:t>
      </w:r>
      <w:proofErr w:type="spellEnd"/>
      <w:r>
        <w:t xml:space="preserve">, </w:t>
      </w:r>
      <w:proofErr w:type="spellStart"/>
      <w:r>
        <w:t>Interest</w:t>
      </w:r>
      <w:proofErr w:type="spellEnd"/>
      <w:r>
        <w:t xml:space="preserve">), participant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.</w:t>
      </w:r>
    </w:p>
    <w:p w14:paraId="56D10533" w14:textId="77777777" w:rsidR="00215195" w:rsidRDefault="00000000">
      <w:r>
        <w:br w:type="page"/>
      </w:r>
    </w:p>
    <w:p w14:paraId="2BC16B9E" w14:textId="77777777" w:rsidR="00215195" w:rsidRDefault="00000000">
      <w:pPr>
        <w:pStyle w:val="Heading1"/>
      </w:pPr>
      <w:proofErr w:type="spellStart"/>
      <w:r>
        <w:lastRenderedPageBreak/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</w:p>
    <w:p w14:paraId="364A4A11" w14:textId="77777777" w:rsidR="00215195" w:rsidRDefault="00000000">
      <w:proofErr w:type="spellStart"/>
      <w:r>
        <w:t>Before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predictive</w:t>
      </w:r>
      <w:proofErr w:type="spellEnd"/>
      <w:r>
        <w:t xml:space="preserve"> model,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(EDA)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to </w:t>
      </w:r>
      <w:proofErr w:type="spellStart"/>
      <w:r>
        <w:t>characterise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are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are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data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feature-sleep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at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 xml:space="preserve">, to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most </w:t>
      </w:r>
      <w:proofErr w:type="spellStart"/>
      <w:r>
        <w:t>informative</w:t>
      </w:r>
      <w:proofErr w:type="spellEnd"/>
      <w:r>
        <w:t xml:space="preserve">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.</w:t>
      </w:r>
    </w:p>
    <w:p w14:paraId="5B083475" w14:textId="77777777" w:rsidR="00215195" w:rsidRDefault="00000000">
      <w:pPr>
        <w:pStyle w:val="Heading2"/>
      </w:pPr>
      <w:proofErr w:type="spellStart"/>
      <w:r>
        <w:t>Physiological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EEG Data</w:t>
      </w:r>
    </w:p>
    <w:p w14:paraId="64D154E1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EDA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EEG data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artefacts</w:t>
      </w:r>
      <w:proofErr w:type="spellEnd"/>
      <w:r>
        <w:t>. A Z-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band </w:t>
      </w:r>
      <w:proofErr w:type="spellStart"/>
      <w:r>
        <w:t>power</w:t>
      </w:r>
      <w:proofErr w:type="spellEnd"/>
      <w:r>
        <w:t xml:space="preserve"> per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on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Figure 5.1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4DB2168D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72037318" wp14:editId="096362EC">
            <wp:extent cx="5029200" cy="7695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vs_bands_med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FEC2" w14:textId="77777777" w:rsidR="00215195" w:rsidRDefault="00000000">
      <w:pPr>
        <w:pStyle w:val="Caption"/>
      </w:pPr>
      <w:r>
        <w:t xml:space="preserve">Figure 5.1. </w:t>
      </w:r>
      <w:proofErr w:type="spellStart"/>
      <w:r>
        <w:t>Median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(Z-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band)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36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. Red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above-average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;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below-average</w:t>
      </w:r>
      <w:proofErr w:type="spellEnd"/>
      <w:r>
        <w:t xml:space="preserve">. </w:t>
      </w:r>
      <w:proofErr w:type="spellStart"/>
      <w:r>
        <w:t>Patterns</w:t>
      </w:r>
      <w:proofErr w:type="spellEnd"/>
      <w:r>
        <w:t xml:space="preserve"> are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EEG </w:t>
      </w:r>
      <w:proofErr w:type="spellStart"/>
      <w:r>
        <w:t>neuroscience</w:t>
      </w:r>
      <w:proofErr w:type="spellEnd"/>
      <w:r>
        <w:t>.</w:t>
      </w:r>
    </w:p>
    <w:p w14:paraId="679522A7" w14:textId="77777777" w:rsidR="00215195" w:rsidRDefault="00000000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</w:t>
      </w:r>
      <w:proofErr w:type="spellStart"/>
      <w:r>
        <w:t>recordings</w:t>
      </w:r>
      <w:proofErr w:type="spellEnd"/>
      <w:r>
        <w:t xml:space="preserve"> are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are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. First, </w:t>
      </w:r>
      <w:proofErr w:type="spellStart"/>
      <w:r>
        <w:t>speech-based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baseline_talk</w:t>
      </w:r>
      <w:proofErr w:type="spellEnd"/>
      <w:r>
        <w:t xml:space="preserve">, frontal3_saying_outloud,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saying_words_based_on_cat</w:t>
      </w:r>
      <w:proofErr w:type="spellEnd"/>
      <w:r>
        <w:t xml:space="preserve"> show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, Beta,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electromyographic</w:t>
      </w:r>
      <w:proofErr w:type="spellEnd"/>
      <w:r>
        <w:t xml:space="preserve"> (EMG) </w:t>
      </w:r>
      <w:proofErr w:type="spellStart"/>
      <w:r>
        <w:t>contamination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facial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vocalisation</w:t>
      </w:r>
      <w:proofErr w:type="spellEnd"/>
      <w:r>
        <w:t xml:space="preserve"> — a </w:t>
      </w:r>
      <w:proofErr w:type="spellStart"/>
      <w:r>
        <w:t>well-documented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EEG </w:t>
      </w:r>
      <w:proofErr w:type="spellStart"/>
      <w:r>
        <w:t>research</w:t>
      </w:r>
      <w:proofErr w:type="spellEnd"/>
      <w:r>
        <w:t xml:space="preserve"> [5].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eyes-closed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imagine_way_home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instrument-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show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alpha-blocking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cortex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processing </w:t>
      </w:r>
      <w:proofErr w:type="spellStart"/>
      <w:r>
        <w:t>external</w:t>
      </w:r>
      <w:proofErr w:type="spellEnd"/>
      <w:r>
        <w:t xml:space="preserve"> input [6]. Third,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image-viewing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image_happiness</w:t>
      </w:r>
      <w:proofErr w:type="spellEnd"/>
      <w:r>
        <w:t xml:space="preserve">, </w:t>
      </w:r>
      <w:proofErr w:type="spellStart"/>
      <w:r>
        <w:t>image_sad</w:t>
      </w:r>
      <w:proofErr w:type="spellEnd"/>
      <w:r>
        <w:t xml:space="preserve">, </w:t>
      </w:r>
      <w:proofErr w:type="spellStart"/>
      <w:r>
        <w:t>image_angry</w:t>
      </w:r>
      <w:proofErr w:type="spellEnd"/>
      <w:r>
        <w:t xml:space="preserve">) are </w:t>
      </w:r>
      <w:proofErr w:type="spellStart"/>
      <w:r>
        <w:t>uniformly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processing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data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artefacts</w:t>
      </w:r>
      <w:proofErr w:type="spellEnd"/>
      <w:r>
        <w:t>.</w:t>
      </w:r>
    </w:p>
    <w:p w14:paraId="5F5F5A20" w14:textId="77777777" w:rsidR="00215195" w:rsidRDefault="00000000">
      <w:pPr>
        <w:pStyle w:val="Heading2"/>
      </w:pP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</w:p>
    <w:p w14:paraId="68116852" w14:textId="77777777" w:rsidR="00215195" w:rsidRDefault="00000000">
      <w:proofErr w:type="spellStart"/>
      <w:r>
        <w:t>Having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EEG data,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: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. Pearson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70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task-level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Figure 5.2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negative </w:t>
      </w:r>
      <w:proofErr w:type="spellStart"/>
      <w:r>
        <w:t>correlates</w:t>
      </w:r>
      <w:proofErr w:type="spellEnd"/>
      <w:r>
        <w:t>.</w:t>
      </w:r>
    </w:p>
    <w:p w14:paraId="7EDC04CD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44D6AD4F" wp14:editId="7AC384AA">
            <wp:extent cx="5029200" cy="7911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t_sleep_correlation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1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25B5" w14:textId="77777777" w:rsidR="00215195" w:rsidRDefault="00000000">
      <w:pPr>
        <w:pStyle w:val="Caption"/>
      </w:pPr>
      <w:r>
        <w:t xml:space="preserve">Figure 5.2. Pearson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FFT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2,830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. Blue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; red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negative </w:t>
      </w:r>
      <w:proofErr w:type="spellStart"/>
      <w:r>
        <w:t>correlations</w:t>
      </w:r>
      <w:proofErr w:type="spellEnd"/>
      <w:r>
        <w:t xml:space="preserve">.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r ≈ ±0.27.</w:t>
      </w:r>
    </w:p>
    <w:p w14:paraId="7C00668B" w14:textId="77777777" w:rsidR="00215195" w:rsidRDefault="00000000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.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—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Beta </w:t>
      </w:r>
      <w:proofErr w:type="spellStart"/>
      <w:r>
        <w:t>High</w:t>
      </w:r>
      <w:proofErr w:type="spellEnd"/>
      <w:r>
        <w:t xml:space="preserve"> — at </w:t>
      </w:r>
      <w:proofErr w:type="spellStart"/>
      <w:r>
        <w:t>right-hemisphere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(F8, F7, T8, P8) show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r ≈ +0.27.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at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AF3 </w:t>
      </w:r>
      <w:proofErr w:type="spellStart"/>
      <w:r>
        <w:t>and</w:t>
      </w:r>
      <w:proofErr w:type="spellEnd"/>
      <w:r>
        <w:t xml:space="preserve"> AF4 show negative </w:t>
      </w:r>
      <w:proofErr w:type="spellStart"/>
      <w:r>
        <w:t>correlations</w:t>
      </w:r>
      <w:proofErr w:type="spellEnd"/>
      <w:r>
        <w:t xml:space="preserve"> (r ≈ −0.10 to −0.15).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neuroscientific</w:t>
      </w:r>
      <w:proofErr w:type="spellEnd"/>
      <w:r>
        <w:t xml:space="preserve"> literature: </w:t>
      </w:r>
      <w:proofErr w:type="spellStart"/>
      <w:r>
        <w:t>well-rested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to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bandwidth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sleep-deprived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show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slow-wave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drowsiness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cortical</w:t>
      </w:r>
      <w:proofErr w:type="spellEnd"/>
      <w:r>
        <w:t xml:space="preserve"> </w:t>
      </w:r>
      <w:proofErr w:type="spellStart"/>
      <w:r>
        <w:t>arousal</w:t>
      </w:r>
      <w:proofErr w:type="spellEnd"/>
      <w:r>
        <w:t xml:space="preserve"> [7].</w:t>
      </w:r>
    </w:p>
    <w:p w14:paraId="366AE1E0" w14:textId="77777777" w:rsidR="00215195" w:rsidRDefault="00000000"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caveat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computed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2,830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data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participant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34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within-subject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. To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—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— a </w:t>
      </w:r>
      <w:proofErr w:type="spellStart"/>
      <w:r>
        <w:t>subject-level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For </w:t>
      </w:r>
      <w:proofErr w:type="spellStart"/>
      <w:r>
        <w:t>each</w:t>
      </w:r>
      <w:proofErr w:type="spellEnd"/>
      <w:r>
        <w:t xml:space="preserve"> participant,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recomputed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n=83 </w:t>
      </w:r>
      <w:proofErr w:type="spellStart"/>
      <w:r>
        <w:t>subjects</w:t>
      </w:r>
      <w:proofErr w:type="spellEnd"/>
      <w:r>
        <w:t xml:space="preserve">. Figure 5.3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3D68201F" w14:textId="77777777" w:rsidR="00215195" w:rsidRDefault="00000000">
      <w:pPr>
        <w:pStyle w:val="slika"/>
      </w:pPr>
      <w:r>
        <w:rPr>
          <w:noProof/>
        </w:rPr>
        <w:drawing>
          <wp:inline distT="0" distB="0" distL="0" distR="0" wp14:anchorId="39C56D36" wp14:editId="65FB8968">
            <wp:extent cx="5029200" cy="42706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grid_top_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59E" w14:textId="77777777" w:rsidR="00215195" w:rsidRDefault="00000000">
      <w:pPr>
        <w:pStyle w:val="Caption"/>
      </w:pPr>
      <w:r>
        <w:lastRenderedPageBreak/>
        <w:t xml:space="preserve">Figure 5.3. </w:t>
      </w:r>
      <w:proofErr w:type="spellStart"/>
      <w:r>
        <w:t>Subject-level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: top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(n=83). </w:t>
      </w:r>
      <w:proofErr w:type="spellStart"/>
      <w:r>
        <w:t>Features</w:t>
      </w:r>
      <w:proofErr w:type="spellEnd"/>
      <w:r>
        <w:t xml:space="preserve"> are Z-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band;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at ±3 SD. Blue =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; red = negative. All Pearson r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are </w:t>
      </w:r>
      <w:proofErr w:type="spellStart"/>
      <w:r>
        <w:t>non-significant</w:t>
      </w:r>
      <w:proofErr w:type="spellEnd"/>
      <w:r>
        <w:t xml:space="preserve"> (p &gt; 0.05).</w:t>
      </w:r>
    </w:p>
    <w:p w14:paraId="00A10EDF" w14:textId="77777777" w:rsidR="00215195" w:rsidRDefault="00000000"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none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p &gt; 0.05). More </w:t>
      </w:r>
      <w:proofErr w:type="spellStart"/>
      <w:r>
        <w:t>importantly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— F8.Gamma </w:t>
      </w:r>
      <w:proofErr w:type="spellStart"/>
      <w:r>
        <w:t>and</w:t>
      </w:r>
      <w:proofErr w:type="spellEnd"/>
      <w:r>
        <w:t xml:space="preserve"> F7.Gamma — reverse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,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to </w:t>
      </w:r>
      <w:proofErr w:type="spellStart"/>
      <w:r>
        <w:t>slightly</w:t>
      </w:r>
      <w:proofErr w:type="spellEnd"/>
      <w:r>
        <w:t xml:space="preserve"> negative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reversal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for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within-subject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between-subject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negative </w:t>
      </w:r>
      <w:proofErr w:type="spellStart"/>
      <w:r>
        <w:t>associations</w:t>
      </w:r>
      <w:proofErr w:type="spellEnd"/>
      <w:r>
        <w:t xml:space="preserve"> are more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subject-level</w:t>
      </w:r>
      <w:proofErr w:type="spellEnd"/>
      <w:r>
        <w:t xml:space="preserve"> signal </w:t>
      </w:r>
      <w:proofErr w:type="spellStart"/>
      <w:r>
        <w:t>is</w:t>
      </w:r>
      <w:proofErr w:type="spellEnd"/>
      <w:r>
        <w:t xml:space="preserve"> AF4.Theta (r ≈ −0.136),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non-significant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single FFT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6 </w:t>
      </w:r>
      <w:proofErr w:type="spellStart"/>
      <w:r>
        <w:t>and</w:t>
      </w:r>
      <w:proofErr w:type="spellEnd"/>
      <w:r>
        <w:t xml:space="preserve"> 7.</w:t>
      </w:r>
    </w:p>
    <w:p w14:paraId="3DC426C7" w14:textId="77777777" w:rsidR="00215195" w:rsidRDefault="00000000">
      <w:pPr>
        <w:pStyle w:val="Heading2"/>
      </w:pPr>
      <w:r>
        <w:t xml:space="preserve">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291068C0" w14:textId="77777777" w:rsidR="00215195" w:rsidRDefault="00000000">
      <w:r>
        <w:t xml:space="preserve">In </w:t>
      </w:r>
      <w:proofErr w:type="spellStart"/>
      <w:r>
        <w:t>addition</w:t>
      </w:r>
      <w:proofErr w:type="spellEnd"/>
      <w:r>
        <w:t xml:space="preserve"> to FFT band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EPOC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(PM): 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Engagement</w:t>
      </w:r>
      <w:proofErr w:type="spellEnd"/>
      <w:r>
        <w:t xml:space="preserve">, </w:t>
      </w:r>
      <w:proofErr w:type="spellStart"/>
      <w:r>
        <w:t>Excitement</w:t>
      </w:r>
      <w:proofErr w:type="spellEnd"/>
      <w:r>
        <w:t xml:space="preserve">, </w:t>
      </w:r>
      <w:proofErr w:type="spellStart"/>
      <w:r>
        <w:t>Relaxation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Stress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EEG signal.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Pearson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PM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for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parietal</w:t>
      </w:r>
      <w:proofErr w:type="spellEnd"/>
      <w:r>
        <w:t>/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Figures</w:t>
      </w:r>
      <w:proofErr w:type="spellEnd"/>
      <w:r>
        <w:t xml:space="preserve"> 5.4 </w:t>
      </w:r>
      <w:proofErr w:type="spellStart"/>
      <w:r>
        <w:t>and</w:t>
      </w:r>
      <w:proofErr w:type="spellEnd"/>
      <w:r>
        <w:t xml:space="preserve"> 5.5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58F657D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7DD33DFC" wp14:editId="2BFDD945">
            <wp:extent cx="4572000" cy="79489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t_vs_metrics_fron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6127" w14:textId="77777777" w:rsidR="00215195" w:rsidRDefault="00000000">
      <w:pPr>
        <w:pStyle w:val="Caption"/>
      </w:pPr>
      <w:r>
        <w:t xml:space="preserve">Figure 5.4. Pearson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(AF3, F7, F3, FC5)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cell</w:t>
      </w:r>
      <w:proofErr w:type="spellEnd"/>
      <w:r>
        <w:t>.</w:t>
      </w:r>
    </w:p>
    <w:p w14:paraId="2FDCC87F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4484F51F" wp14:editId="3BBC83EC">
            <wp:extent cx="4572000" cy="50989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t_vs_metrics_parietal_occipit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9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73DF" w14:textId="77777777" w:rsidR="00215195" w:rsidRDefault="00000000">
      <w:pPr>
        <w:pStyle w:val="Caption"/>
      </w:pPr>
      <w:r>
        <w:t xml:space="preserve">Figure 5.5. Pearson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parietal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occipital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(P7, O1, O2, P8)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79DE13A4" w14:textId="77777777" w:rsidR="00215195" w:rsidRDefault="00000000">
      <w:proofErr w:type="spellStart"/>
      <w:r>
        <w:t>Several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(r ≈ −0.21 at AF3.Alpha),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alpha-blocking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: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suppressed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engaged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[8].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correlates</w:t>
      </w:r>
      <w:proofErr w:type="spellEnd"/>
      <w:r>
        <w:t xml:space="preserve"> </w:t>
      </w:r>
      <w:proofErr w:type="spellStart"/>
      <w:r>
        <w:t>positively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(r </w:t>
      </w:r>
      <w:proofErr w:type="spellStart"/>
      <w:r>
        <w:t>up</w:t>
      </w:r>
      <w:proofErr w:type="spellEnd"/>
      <w:r>
        <w:t xml:space="preserve"> to ≈ +0.30),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Emotiv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elevated</w:t>
      </w:r>
      <w:proofErr w:type="spellEnd"/>
      <w:r>
        <w:t xml:space="preserve">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parietal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single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: P8.Alpha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Relaxation</w:t>
      </w:r>
      <w:proofErr w:type="spellEnd"/>
      <w:r>
        <w:t xml:space="preserve"> at r = +0.41,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well-documented</w:t>
      </w:r>
      <w:proofErr w:type="spellEnd"/>
      <w:r>
        <w:t xml:space="preserve"> </w:t>
      </w:r>
      <w:proofErr w:type="spellStart"/>
      <w:r>
        <w:t>alpha-relaxation</w:t>
      </w:r>
      <w:proofErr w:type="spellEnd"/>
      <w:r>
        <w:t xml:space="preserve"> link.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negative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(r = −0.35 at P8),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cortex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suppressing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>.</w:t>
      </w:r>
    </w:p>
    <w:p w14:paraId="57A46E6B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inter-metric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(</w:t>
      </w:r>
      <w:proofErr w:type="spellStart"/>
      <w:r>
        <w:t>Stress</w:t>
      </w:r>
      <w:proofErr w:type="spellEnd"/>
      <w:r>
        <w:t>–</w:t>
      </w:r>
      <w:proofErr w:type="spellStart"/>
      <w:r>
        <w:t>Interest</w:t>
      </w:r>
      <w:proofErr w:type="spellEnd"/>
      <w:r>
        <w:t xml:space="preserve"> r = 0.73, </w:t>
      </w:r>
      <w:proofErr w:type="spellStart"/>
      <w:r>
        <w:t>Stress</w:t>
      </w:r>
      <w:proofErr w:type="spellEnd"/>
      <w:r>
        <w:t>–</w:t>
      </w:r>
      <w:proofErr w:type="spellStart"/>
      <w:r>
        <w:t>Relaxation</w:t>
      </w:r>
      <w:proofErr w:type="spellEnd"/>
      <w:r>
        <w:t xml:space="preserve"> r = 0.61)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PM </w:t>
      </w:r>
      <w:proofErr w:type="spellStart"/>
      <w:r>
        <w:t>scores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 xml:space="preserve"> but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lastRenderedPageBreak/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Emotiv's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are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|0.28|,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at r = +0.28.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some </w:t>
      </w:r>
      <w:proofErr w:type="spellStart"/>
      <w:r>
        <w:t>predictive</w:t>
      </w:r>
      <w:proofErr w:type="spellEnd"/>
      <w:r>
        <w:t xml:space="preserve"> signal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Random Forest model, but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>.</w:t>
      </w:r>
    </w:p>
    <w:p w14:paraId="5A2CD1AA" w14:textId="77777777" w:rsidR="00215195" w:rsidRDefault="00000000">
      <w:pPr>
        <w:pStyle w:val="Heading2"/>
      </w:pPr>
      <w:proofErr w:type="spellStart"/>
      <w:r>
        <w:t>Sleep</w:t>
      </w:r>
      <w:proofErr w:type="spellEnd"/>
      <w:r>
        <w:t xml:space="preserve"> Group </w:t>
      </w:r>
      <w:proofErr w:type="spellStart"/>
      <w:r>
        <w:t>Comparisons</w:t>
      </w:r>
      <w:proofErr w:type="spellEnd"/>
    </w:p>
    <w:p w14:paraId="04745BF3" w14:textId="77777777" w:rsidR="00215195" w:rsidRDefault="00000000">
      <w:r>
        <w:t xml:space="preserve">To </w:t>
      </w:r>
      <w:proofErr w:type="spellStart"/>
      <w:r>
        <w:t>directly</w:t>
      </w:r>
      <w:proofErr w:type="spellEnd"/>
      <w:r>
        <w:t xml:space="preserve"> test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show </w:t>
      </w:r>
      <w:proofErr w:type="spellStart"/>
      <w:r>
        <w:t>measurably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EEG </w:t>
      </w:r>
      <w:proofErr w:type="spellStart"/>
      <w:r>
        <w:t>profiles</w:t>
      </w:r>
      <w:proofErr w:type="spellEnd"/>
      <w:r>
        <w:t xml:space="preserve">,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Mann-Whitney U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Sixteen</w:t>
      </w:r>
      <w:proofErr w:type="spellEnd"/>
      <w:r>
        <w:t xml:space="preserve"> FFT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, Beta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Theta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at </w:t>
      </w:r>
      <w:proofErr w:type="spellStart"/>
      <w:r>
        <w:t>frontal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: a </w:t>
      </w:r>
      <w:proofErr w:type="spellStart"/>
      <w:r>
        <w:t>three-way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(Short &lt;6h, </w:t>
      </w:r>
      <w:proofErr w:type="spellStart"/>
      <w:r>
        <w:t>Normal</w:t>
      </w:r>
      <w:proofErr w:type="spellEnd"/>
      <w:r>
        <w:t xml:space="preserve"> 6–8h, </w:t>
      </w:r>
      <w:proofErr w:type="spellStart"/>
      <w:r>
        <w:t>Long</w:t>
      </w:r>
      <w:proofErr w:type="spellEnd"/>
      <w:r>
        <w:t xml:space="preserve"> ≥8h)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(≤7h vs &gt;7h)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. </w:t>
      </w:r>
      <w:proofErr w:type="spellStart"/>
      <w:r>
        <w:t>Bonferroni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>.</w:t>
      </w:r>
    </w:p>
    <w:p w14:paraId="7EF8300C" w14:textId="77777777" w:rsidR="00215195" w:rsidRDefault="00000000">
      <w:pPr>
        <w:pStyle w:val="slika"/>
      </w:pPr>
      <w:r>
        <w:rPr>
          <w:noProof/>
        </w:rPr>
        <w:drawing>
          <wp:inline distT="0" distB="0" distL="0" distR="0" wp14:anchorId="4A1DD085" wp14:editId="74D56BB5">
            <wp:extent cx="5029200" cy="51176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group_3way_f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3419" w14:textId="77777777" w:rsidR="00215195" w:rsidRDefault="00000000">
      <w:pPr>
        <w:pStyle w:val="Caption"/>
      </w:pPr>
      <w:r>
        <w:lastRenderedPageBreak/>
        <w:t xml:space="preserve">Figure 5.6. </w:t>
      </w:r>
      <w:proofErr w:type="spellStart"/>
      <w:r>
        <w:t>Mean</w:t>
      </w:r>
      <w:proofErr w:type="spellEnd"/>
      <w:r>
        <w:t xml:space="preserve"> FFT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(3-way </w:t>
      </w:r>
      <w:proofErr w:type="spellStart"/>
      <w:r>
        <w:t>split</w:t>
      </w:r>
      <w:proofErr w:type="spellEnd"/>
      <w:r>
        <w:t xml:space="preserve">: Short n=6, </w:t>
      </w:r>
      <w:proofErr w:type="spellStart"/>
      <w:r>
        <w:t>Normal</w:t>
      </w:r>
      <w:proofErr w:type="spellEnd"/>
      <w:r>
        <w:t xml:space="preserve"> n=68, </w:t>
      </w:r>
      <w:proofErr w:type="spellStart"/>
      <w:r>
        <w:t>Long</w:t>
      </w:r>
      <w:proofErr w:type="spellEnd"/>
      <w:r>
        <w:t xml:space="preserve"> n=9).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show SEM. </w:t>
      </w:r>
      <w:proofErr w:type="spellStart"/>
      <w:r>
        <w:t>Brackets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Bonferroni-corrected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(α_</w:t>
      </w:r>
      <w:proofErr w:type="spellStart"/>
      <w:r>
        <w:t>corrected</w:t>
      </w:r>
      <w:proofErr w:type="spellEnd"/>
      <w:r>
        <w:t xml:space="preserve"> = 0.05/48 ≈ 0.001). All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non-significant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>.</w:t>
      </w:r>
    </w:p>
    <w:p w14:paraId="5CD36099" w14:textId="77777777" w:rsidR="00215195" w:rsidRDefault="00000000">
      <w:pPr>
        <w:pStyle w:val="slika"/>
      </w:pPr>
      <w:r>
        <w:rPr>
          <w:noProof/>
        </w:rPr>
        <w:drawing>
          <wp:inline distT="0" distB="0" distL="0" distR="0" wp14:anchorId="3A920673" wp14:editId="0F0E41D2">
            <wp:extent cx="5029200" cy="51189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group_2way_ff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AC4B" w14:textId="77777777" w:rsidR="00215195" w:rsidRDefault="00000000">
      <w:pPr>
        <w:pStyle w:val="Caption"/>
      </w:pPr>
      <w:r>
        <w:t xml:space="preserve">Figure 5.7. </w:t>
      </w:r>
      <w:proofErr w:type="spellStart"/>
      <w:r>
        <w:t>Mean</w:t>
      </w:r>
      <w:proofErr w:type="spellEnd"/>
      <w:r>
        <w:t xml:space="preserve"> FFT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(2-way </w:t>
      </w:r>
      <w:proofErr w:type="spellStart"/>
      <w:r>
        <w:t>split</w:t>
      </w:r>
      <w:proofErr w:type="spellEnd"/>
      <w:r>
        <w:t xml:space="preserve">: ≤7h n=63, &gt;7h n=20). All 16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non-significant</w:t>
      </w:r>
      <w:proofErr w:type="spellEnd"/>
      <w:r>
        <w:t xml:space="preserve"> (</w:t>
      </w:r>
      <w:proofErr w:type="spellStart"/>
      <w:r>
        <w:t>lowest</w:t>
      </w:r>
      <w:proofErr w:type="spellEnd"/>
      <w:r>
        <w:t xml:space="preserve"> p ≈ 0.10 for AF4.Theta).</w:t>
      </w:r>
    </w:p>
    <w:p w14:paraId="57378380" w14:textId="77777777" w:rsidR="00215195" w:rsidRDefault="00000000">
      <w:r>
        <w:t xml:space="preserve">No FFT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differentiates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Bonferroni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three-way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three-way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, AF4.Theta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nominally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(Short vs </w:t>
      </w:r>
      <w:proofErr w:type="spellStart"/>
      <w:r>
        <w:t>Normal</w:t>
      </w:r>
      <w:proofErr w:type="spellEnd"/>
      <w:r>
        <w:t xml:space="preserve"> p = 0.009),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to α_</w:t>
      </w:r>
      <w:proofErr w:type="spellStart"/>
      <w:r>
        <w:t>corrected</w:t>
      </w:r>
      <w:proofErr w:type="spellEnd"/>
      <w:r>
        <w:t xml:space="preserve"> ≈ 0.001. </w:t>
      </w:r>
      <w:proofErr w:type="spellStart"/>
      <w:r>
        <w:t>The</w:t>
      </w:r>
      <w:proofErr w:type="spellEnd"/>
      <w:r>
        <w:t xml:space="preserve"> short </w:t>
      </w:r>
      <w:proofErr w:type="spellStart"/>
      <w:r>
        <w:t>sleeper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(n=6)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wide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unreliable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, </w:t>
      </w:r>
      <w:proofErr w:type="spellStart"/>
      <w:r>
        <w:t>despite</w:t>
      </w:r>
      <w:proofErr w:type="spellEnd"/>
      <w:r>
        <w:t xml:space="preserve"> a more </w:t>
      </w:r>
      <w:proofErr w:type="spellStart"/>
      <w:r>
        <w:t>balanced</w:t>
      </w:r>
      <w:proofErr w:type="spellEnd"/>
      <w:r>
        <w:t xml:space="preserve"> design,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bar </w:t>
      </w:r>
      <w:proofErr w:type="spellStart"/>
      <w:r>
        <w:t>heights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no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5.2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reinforce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insufficient</w:t>
      </w:r>
      <w:proofErr w:type="spellEnd"/>
      <w:r>
        <w:t xml:space="preserve">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lastRenderedPageBreak/>
        <w:t>classification</w:t>
      </w:r>
      <w:proofErr w:type="spellEnd"/>
      <w:r>
        <w:t xml:space="preserve">. A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07BC9F91" w14:textId="77777777" w:rsidR="00215195" w:rsidRDefault="00000000">
      <w:pPr>
        <w:pStyle w:val="Heading2"/>
      </w:pPr>
      <w:r>
        <w:t>Per-</w:t>
      </w:r>
      <w:proofErr w:type="spellStart"/>
      <w:r>
        <w:t>Task</w:t>
      </w:r>
      <w:proofErr w:type="spellEnd"/>
      <w:r>
        <w:t xml:space="preserve"> FFT–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A423DE3" w14:textId="77777777" w:rsidR="00215195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5.2 </w:t>
      </w:r>
      <w:proofErr w:type="spellStart"/>
      <w:r>
        <w:t>and</w:t>
      </w:r>
      <w:proofErr w:type="spellEnd"/>
      <w:r>
        <w:t xml:space="preserve"> 5.4 </w:t>
      </w:r>
      <w:proofErr w:type="spellStart"/>
      <w:r>
        <w:t>aggregate</w:t>
      </w:r>
      <w:proofErr w:type="spellEnd"/>
      <w:r>
        <w:t xml:space="preserve"> EEG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per participant,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as a single </w:t>
      </w:r>
      <w:proofErr w:type="spellStart"/>
      <w:r>
        <w:t>undifferentiated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some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elicit</w:t>
      </w:r>
      <w:proofErr w:type="spellEnd"/>
      <w:r>
        <w:t xml:space="preserve"> EEG </w:t>
      </w:r>
      <w:proofErr w:type="spellStart"/>
      <w:r>
        <w:t>patterns</w:t>
      </w:r>
      <w:proofErr w:type="spellEnd"/>
      <w:r>
        <w:t xml:space="preserve"> more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.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Pearson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subject-level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FFT band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36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. Figure 5.8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as a </w:t>
      </w:r>
      <w:proofErr w:type="spellStart"/>
      <w:r>
        <w:t>heatmap</w:t>
      </w:r>
      <w:proofErr w:type="spellEnd"/>
      <w:r>
        <w:t>.</w:t>
      </w:r>
    </w:p>
    <w:p w14:paraId="0A4D20DC" w14:textId="77777777" w:rsidR="00215195" w:rsidRDefault="00000000">
      <w:pPr>
        <w:pStyle w:val="slika"/>
      </w:pPr>
      <w:r>
        <w:rPr>
          <w:noProof/>
        </w:rPr>
        <w:lastRenderedPageBreak/>
        <w:drawing>
          <wp:inline distT="0" distB="0" distL="0" distR="0" wp14:anchorId="30FFD92D" wp14:editId="623B5C8D">
            <wp:extent cx="4114800" cy="70743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task_fft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40E8" w14:textId="77777777" w:rsidR="00215195" w:rsidRDefault="00000000">
      <w:pPr>
        <w:pStyle w:val="Caption"/>
      </w:pPr>
      <w:r>
        <w:t>Figure 5.8. Per-</w:t>
      </w:r>
      <w:proofErr w:type="spellStart"/>
      <w:r>
        <w:t>task</w:t>
      </w:r>
      <w:proofErr w:type="spellEnd"/>
      <w:r>
        <w:t xml:space="preserve"> FFT–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(Pearson r,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14 </w:t>
      </w:r>
      <w:proofErr w:type="spellStart"/>
      <w:r>
        <w:t>channels</w:t>
      </w:r>
      <w:proofErr w:type="spellEnd"/>
      <w:r>
        <w:t xml:space="preserve"> per band). </w:t>
      </w:r>
      <w:proofErr w:type="spellStart"/>
      <w:r>
        <w:t>Tasks</w:t>
      </w:r>
      <w:proofErr w:type="spellEnd"/>
      <w:r>
        <w:t xml:space="preserve"> are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r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. Most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top;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>.</w:t>
      </w:r>
    </w:p>
    <w:p w14:paraId="27B0EBD5" w14:textId="77777777" w:rsidR="00215195" w:rsidRDefault="00000000">
      <w:proofErr w:type="spellStart"/>
      <w:r>
        <w:t>Substantial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sleep-predictive</w:t>
      </w:r>
      <w:proofErr w:type="spellEnd"/>
      <w:r>
        <w:t xml:space="preserve"> signal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. Motor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gyrus_coord</w:t>
      </w:r>
      <w:proofErr w:type="spellEnd"/>
      <w:r>
        <w:t xml:space="preserve">, gyrus_coord2),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(valdo1–3),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. In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verbal</w:t>
      </w:r>
      <w:proofErr w:type="spellEnd"/>
      <w:r>
        <w:t xml:space="preserve"> </w:t>
      </w:r>
      <w:proofErr w:type="spellStart"/>
      <w:r>
        <w:lastRenderedPageBreak/>
        <w:t>category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(saying_words_based_on_cat2),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viewing</w:t>
      </w:r>
      <w:proofErr w:type="spellEnd"/>
      <w:r>
        <w:t xml:space="preserve"> (</w:t>
      </w:r>
      <w:proofErr w:type="spellStart"/>
      <w:r>
        <w:t>image_sad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rote</w:t>
      </w:r>
      <w:proofErr w:type="spellEnd"/>
      <w:r>
        <w:t xml:space="preserve"> </w:t>
      </w:r>
      <w:proofErr w:type="spellStart"/>
      <w:r>
        <w:t>memorisation</w:t>
      </w:r>
      <w:proofErr w:type="spellEnd"/>
      <w:r>
        <w:t xml:space="preserve"> (frontal2_memorization) show </w:t>
      </w:r>
      <w:proofErr w:type="spellStart"/>
      <w:r>
        <w:t>near</w:t>
      </w:r>
      <w:proofErr w:type="spellEnd"/>
      <w:r>
        <w:t xml:space="preserve">-zero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. Figure 5.9 </w:t>
      </w:r>
      <w:proofErr w:type="spellStart"/>
      <w:r>
        <w:t>isolates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ten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task</w:t>
      </w:r>
      <w:proofErr w:type="spellEnd"/>
      <w:r>
        <w:t>–band–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>.</w:t>
      </w:r>
    </w:p>
    <w:p w14:paraId="49542544" w14:textId="77777777" w:rsidR="00215195" w:rsidRDefault="00000000">
      <w:pPr>
        <w:pStyle w:val="slika"/>
      </w:pPr>
      <w:r>
        <w:rPr>
          <w:noProof/>
        </w:rPr>
        <w:drawing>
          <wp:inline distT="0" distB="0" distL="0" distR="0" wp14:anchorId="1A5A78D3" wp14:editId="1BD9E3D6">
            <wp:extent cx="5029200" cy="2908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task_band_pai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8835" w14:textId="77777777" w:rsidR="00215195" w:rsidRDefault="00000000">
      <w:pPr>
        <w:pStyle w:val="Caption"/>
      </w:pPr>
      <w:r>
        <w:t xml:space="preserve">Figure 5.9. Top 10 </w:t>
      </w:r>
      <w:proofErr w:type="spellStart"/>
      <w:r>
        <w:t>task</w:t>
      </w:r>
      <w:proofErr w:type="spellEnd"/>
      <w:r>
        <w:t>–band–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Pearson 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 (</w:t>
      </w:r>
      <w:proofErr w:type="spellStart"/>
      <w:r>
        <w:t>subject-level</w:t>
      </w:r>
      <w:proofErr w:type="spellEnd"/>
      <w:r>
        <w:t xml:space="preserve">, n=78–83 per </w:t>
      </w:r>
      <w:proofErr w:type="spellStart"/>
      <w:r>
        <w:t>task</w:t>
      </w:r>
      <w:proofErr w:type="spellEnd"/>
      <w:r>
        <w:t xml:space="preserve">). All ten </w:t>
      </w:r>
      <w:proofErr w:type="spellStart"/>
      <w:r>
        <w:t>pairs</w:t>
      </w:r>
      <w:proofErr w:type="spellEnd"/>
      <w:r>
        <w:t xml:space="preserve"> are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(p &lt; 0.05). Blue = negative </w:t>
      </w:r>
      <w:proofErr w:type="spellStart"/>
      <w:r>
        <w:t>correlation</w:t>
      </w:r>
      <w:proofErr w:type="spellEnd"/>
      <w:r>
        <w:t xml:space="preserve">; red =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>.</w:t>
      </w:r>
    </w:p>
    <w:p w14:paraId="2D441F50" w14:textId="77777777" w:rsidR="00215195" w:rsidRDefault="00000000">
      <w:r>
        <w:t xml:space="preserve">All ten top </w:t>
      </w:r>
      <w:proofErr w:type="spellStart"/>
      <w:r>
        <w:t>pairs</w:t>
      </w:r>
      <w:proofErr w:type="spellEnd"/>
      <w:r>
        <w:t xml:space="preserve"> are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(p &lt; 0.05),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p &lt; 0.01.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dominate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results</w:t>
      </w:r>
      <w:proofErr w:type="spellEnd"/>
      <w:r>
        <w:t xml:space="preserve">. First, motor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eyes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(</w:t>
      </w:r>
      <w:proofErr w:type="spellStart"/>
      <w:r>
        <w:t>gyrus_left_closed_eyes</w:t>
      </w:r>
      <w:proofErr w:type="spellEnd"/>
      <w:r>
        <w:t xml:space="preserve">, </w:t>
      </w:r>
      <w:proofErr w:type="spellStart"/>
      <w:r>
        <w:t>gyrus_right_closed_eyes</w:t>
      </w:r>
      <w:proofErr w:type="spellEnd"/>
      <w:r>
        <w:t xml:space="preserve">) show </w:t>
      </w:r>
      <w:proofErr w:type="spellStart"/>
      <w:r>
        <w:t>strong</w:t>
      </w:r>
      <w:proofErr w:type="spellEnd"/>
      <w:r>
        <w:t xml:space="preserve"> negative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Sleep_Hours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T7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BetaH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 (r ≈ −0.29 to −0.31).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biologically</w:t>
      </w:r>
      <w:proofErr w:type="spellEnd"/>
      <w:r>
        <w:t xml:space="preserve"> </w:t>
      </w:r>
      <w:proofErr w:type="spellStart"/>
      <w:r>
        <w:t>plausible</w:t>
      </w:r>
      <w:proofErr w:type="spellEnd"/>
      <w:r>
        <w:t xml:space="preserve">: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deprivation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</w:t>
      </w:r>
      <w:proofErr w:type="spellStart"/>
      <w:r>
        <w:t>impair</w:t>
      </w:r>
      <w:proofErr w:type="spellEnd"/>
      <w:r>
        <w:t xml:space="preserve"> motor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motor </w:t>
      </w:r>
      <w:proofErr w:type="spellStart"/>
      <w:r>
        <w:t>learning</w:t>
      </w:r>
      <w:proofErr w:type="spellEnd"/>
      <w:r>
        <w:t xml:space="preserve"> [7], </w:t>
      </w:r>
      <w:proofErr w:type="spellStart"/>
      <w:r>
        <w:t>so</w:t>
      </w:r>
      <w:proofErr w:type="spellEnd"/>
      <w:r>
        <w:t xml:space="preserve"> EEG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motor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sleep-related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(prefrontal1, prefrontal2) show </w:t>
      </w:r>
      <w:proofErr w:type="spellStart"/>
      <w:r>
        <w:t>significant</w:t>
      </w:r>
      <w:proofErr w:type="spellEnd"/>
      <w:r>
        <w:t xml:space="preserve"> negative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T7 </w:t>
      </w:r>
      <w:proofErr w:type="spellStart"/>
      <w:r>
        <w:t>BetaH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Gamma</w:t>
      </w:r>
      <w:proofErr w:type="spellEnd"/>
      <w:r>
        <w:t xml:space="preserve"> (r ≈ −0.26 to −0.30),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prefrontal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Third, motor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gyrus_coord</w:t>
      </w:r>
      <w:proofErr w:type="spellEnd"/>
      <w:r>
        <w:t xml:space="preserve">) show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T8.Theta </w:t>
      </w:r>
      <w:proofErr w:type="spellStart"/>
      <w:r>
        <w:t>and</w:t>
      </w:r>
      <w:proofErr w:type="spellEnd"/>
      <w:r>
        <w:t xml:space="preserve"> O1.Theta (r ≈ +0.26 to +0.32),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better-rested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more </w:t>
      </w:r>
      <w:proofErr w:type="spellStart"/>
      <w:r>
        <w:t>occipital</w:t>
      </w:r>
      <w:proofErr w:type="spellEnd"/>
      <w:r>
        <w:t xml:space="preserve"> </w:t>
      </w:r>
      <w:proofErr w:type="spellStart"/>
      <w:r>
        <w:t>Theta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reflecting</w:t>
      </w:r>
      <w:proofErr w:type="spellEnd"/>
      <w:r>
        <w:t xml:space="preserve"> a more </w:t>
      </w:r>
      <w:proofErr w:type="spellStart"/>
      <w:r>
        <w:t>efficient</w:t>
      </w:r>
      <w:proofErr w:type="spellEnd"/>
      <w:r>
        <w:t xml:space="preserve">, </w:t>
      </w:r>
      <w:proofErr w:type="spellStart"/>
      <w:r>
        <w:t>relaxed</w:t>
      </w:r>
      <w:proofErr w:type="spellEnd"/>
      <w:r>
        <w:t xml:space="preserve"> motor </w:t>
      </w:r>
      <w:proofErr w:type="spellStart"/>
      <w:r>
        <w:t>state</w:t>
      </w:r>
      <w:proofErr w:type="spellEnd"/>
      <w:r>
        <w:t>.</w:t>
      </w:r>
    </w:p>
    <w:p w14:paraId="29721389" w14:textId="77777777" w:rsidR="00215195" w:rsidRDefault="00000000">
      <w:proofErr w:type="spellStart"/>
      <w:r>
        <w:t>The</w:t>
      </w:r>
      <w:proofErr w:type="spellEnd"/>
      <w:r>
        <w:t xml:space="preserve"> T7 </w:t>
      </w:r>
      <w:proofErr w:type="spellStart"/>
      <w:r>
        <w:t>electrode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)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ten top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convergent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strengthens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signal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(~2,520 </w:t>
      </w:r>
      <w:proofErr w:type="spellStart"/>
      <w:r>
        <w:t>in</w:t>
      </w:r>
      <w:proofErr w:type="spellEnd"/>
      <w:r>
        <w:t xml:space="preserve"> total).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most </w:t>
      </w:r>
      <w:proofErr w:type="spellStart"/>
      <w:r>
        <w:t>informative</w:t>
      </w:r>
      <w:proofErr w:type="spellEnd"/>
      <w:r>
        <w:t xml:space="preserve"> for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principled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prioritisation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Random Forest model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7.</w:t>
      </w:r>
    </w:p>
    <w:p w14:paraId="18642F96" w14:textId="77777777" w:rsidR="00215195" w:rsidRDefault="00000000">
      <w:r>
        <w:br w:type="page"/>
      </w:r>
    </w:p>
    <w:p w14:paraId="5682458A" w14:textId="77777777" w:rsidR="00215195" w:rsidRDefault="00000000">
      <w:pPr>
        <w:pStyle w:val="Heading1"/>
      </w:pPr>
      <w:proofErr w:type="spellStart"/>
      <w:r>
        <w:lastRenderedPageBreak/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for EEG Data</w:t>
      </w:r>
    </w:p>
    <w:p w14:paraId="5EB293E0" w14:textId="77777777" w:rsidR="00215195" w:rsidRDefault="00000000">
      <w:r>
        <w:t xml:space="preserve">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03DFE2ED" w14:textId="77777777" w:rsidR="00215195" w:rsidRDefault="00000000">
      <w:pPr>
        <w:pStyle w:val="bullet1"/>
      </w:pPr>
      <w:r>
        <w:t>Random Forest: ensemble of decision trees, bagging, feature subsampling</w:t>
      </w:r>
    </w:p>
    <w:p w14:paraId="3F115CD0" w14:textId="77777777" w:rsidR="00215195" w:rsidRDefault="00000000">
      <w:pPr>
        <w:pStyle w:val="bullet1"/>
      </w:pPr>
      <w:r>
        <w:t>Feature importance computation (mean decrease in impurity)</w:t>
      </w:r>
    </w:p>
    <w:p w14:paraId="182272AE" w14:textId="77777777" w:rsidR="00215195" w:rsidRDefault="00000000">
      <w:pPr>
        <w:pStyle w:val="bullet1"/>
      </w:pPr>
      <w:r>
        <w:t>Cross-validation strategy: leave-one-subject-out</w:t>
      </w:r>
    </w:p>
    <w:p w14:paraId="7C962BE3" w14:textId="77777777" w:rsidR="00215195" w:rsidRDefault="00000000">
      <w:pPr>
        <w:pStyle w:val="bullet1"/>
      </w:pPr>
      <w:r>
        <w:t>Evaluation metrics: RMSE, R-squared, MAE</w:t>
      </w:r>
    </w:p>
    <w:p w14:paraId="281EA9E3" w14:textId="77777777" w:rsidR="00215195" w:rsidRDefault="00000000">
      <w:pPr>
        <w:pStyle w:val="bullet1"/>
      </w:pPr>
      <w:r>
        <w:t>Comparison with naive baseline (predict mean)</w:t>
      </w:r>
    </w:p>
    <w:p w14:paraId="3B683E0F" w14:textId="77777777" w:rsidR="00215195" w:rsidRDefault="00000000">
      <w:r>
        <w:t>]</w:t>
      </w:r>
    </w:p>
    <w:p w14:paraId="2921A210" w14:textId="77777777" w:rsidR="00215195" w:rsidRDefault="00000000">
      <w:r>
        <w:br w:type="page"/>
      </w:r>
    </w:p>
    <w:p w14:paraId="0A5306C6" w14:textId="77777777" w:rsidR="00215195" w:rsidRDefault="00000000">
      <w:pPr>
        <w:pStyle w:val="Heading1"/>
      </w:pPr>
      <w:r>
        <w:lastRenderedPageBreak/>
        <w:t xml:space="preserve">Development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Model</w:t>
      </w:r>
    </w:p>
    <w:p w14:paraId="2E378DEE" w14:textId="77777777" w:rsidR="00215195" w:rsidRDefault="00000000">
      <w:pPr>
        <w:pStyle w:val="Heading2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Model Training</w:t>
      </w:r>
    </w:p>
    <w:p w14:paraId="244CBF8D" w14:textId="77777777" w:rsidR="00215195" w:rsidRDefault="00000000">
      <w:r>
        <w:t xml:space="preserve">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Random Forest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>.]</w:t>
      </w:r>
    </w:p>
    <w:p w14:paraId="2F5D40C4" w14:textId="77777777" w:rsidR="00215195" w:rsidRDefault="00000000">
      <w:pPr>
        <w:pStyle w:val="Heading2"/>
      </w:pP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Model </w:t>
      </w:r>
      <w:proofErr w:type="spellStart"/>
      <w:r>
        <w:t>Performance</w:t>
      </w:r>
      <w:proofErr w:type="spellEnd"/>
    </w:p>
    <w:p w14:paraId="278A700D" w14:textId="77777777" w:rsidR="00215195" w:rsidRDefault="00000000">
      <w:r>
        <w:t xml:space="preserve">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Random Forest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>.]</w:t>
      </w:r>
    </w:p>
    <w:p w14:paraId="04F97C31" w14:textId="77777777" w:rsidR="00215195" w:rsidRDefault="00000000">
      <w:r>
        <w:br w:type="page"/>
      </w:r>
    </w:p>
    <w:p w14:paraId="721E12A1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Conclusion</w:t>
      </w:r>
      <w:proofErr w:type="spellEnd"/>
    </w:p>
    <w:p w14:paraId="06BD987D" w14:textId="77777777" w:rsidR="00215195" w:rsidRDefault="00000000">
      <w:r>
        <w:t xml:space="preserve">[To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are </w:t>
      </w:r>
      <w:proofErr w:type="spellStart"/>
      <w:r>
        <w:t>complete</w:t>
      </w:r>
      <w:proofErr w:type="spellEnd"/>
      <w:r>
        <w:t>.]</w:t>
      </w:r>
    </w:p>
    <w:p w14:paraId="328F9966" w14:textId="77777777" w:rsidR="00215195" w:rsidRDefault="00000000">
      <w:r>
        <w:br w:type="page"/>
      </w:r>
    </w:p>
    <w:p w14:paraId="49FCBB6A" w14:textId="77777777" w:rsidR="00215195" w:rsidRDefault="00000000">
      <w:pPr>
        <w:pStyle w:val="Heading1"/>
        <w:numPr>
          <w:ilvl w:val="0"/>
          <w:numId w:val="0"/>
        </w:numPr>
      </w:pPr>
      <w:r>
        <w:lastRenderedPageBreak/>
        <w:t xml:space="preserve">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Abbreviations</w:t>
      </w:r>
      <w:proofErr w:type="spellEnd"/>
    </w:p>
    <w:p w14:paraId="7FAEB7C8" w14:textId="77777777" w:rsidR="00215195" w:rsidRDefault="00000000">
      <w:r>
        <w:rPr>
          <w:b/>
        </w:rPr>
        <w:t>CQ</w:t>
      </w:r>
      <w:r>
        <w:t xml:space="preserve">  Channel </w:t>
      </w:r>
      <w:proofErr w:type="spellStart"/>
      <w:r>
        <w:t>Quality</w:t>
      </w:r>
      <w:proofErr w:type="spellEnd"/>
    </w:p>
    <w:p w14:paraId="6CCD7189" w14:textId="77777777" w:rsidR="00215195" w:rsidRDefault="00000000">
      <w:r>
        <w:rPr>
          <w:b/>
        </w:rPr>
        <w:t>EEG</w:t>
      </w:r>
      <w:r>
        <w:t xml:space="preserve">  </w:t>
      </w:r>
      <w:proofErr w:type="spellStart"/>
      <w:r>
        <w:t>Electroencephalography</w:t>
      </w:r>
      <w:proofErr w:type="spellEnd"/>
    </w:p>
    <w:p w14:paraId="2089749B" w14:textId="77777777" w:rsidR="00215195" w:rsidRDefault="00000000">
      <w:r>
        <w:rPr>
          <w:b/>
        </w:rPr>
        <w:t>FFT</w:t>
      </w:r>
      <w:r>
        <w:t xml:space="preserve"> 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</w:p>
    <w:p w14:paraId="544B1E12" w14:textId="77777777" w:rsidR="00215195" w:rsidRDefault="00000000">
      <w:r>
        <w:rPr>
          <w:b/>
        </w:rPr>
        <w:t>LOSO</w:t>
      </w:r>
      <w:r>
        <w:t xml:space="preserve">  </w:t>
      </w:r>
      <w:proofErr w:type="spellStart"/>
      <w:r>
        <w:t>Leave</w:t>
      </w:r>
      <w:proofErr w:type="spellEnd"/>
      <w:r>
        <w:t>-One-</w:t>
      </w:r>
      <w:proofErr w:type="spellStart"/>
      <w:r>
        <w:t>Subject</w:t>
      </w:r>
      <w:proofErr w:type="spellEnd"/>
      <w:r>
        <w:t>-Out</w:t>
      </w:r>
    </w:p>
    <w:p w14:paraId="60CD887B" w14:textId="77777777" w:rsidR="00215195" w:rsidRDefault="00000000">
      <w:r>
        <w:rPr>
          <w:b/>
        </w:rPr>
        <w:t>ML</w:t>
      </w:r>
      <w:r>
        <w:t xml:space="preserve"> 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47F9BEC2" w14:textId="77777777" w:rsidR="00215195" w:rsidRDefault="00000000">
      <w:r>
        <w:rPr>
          <w:b/>
        </w:rPr>
        <w:t>NREM</w:t>
      </w:r>
      <w:r>
        <w:t xml:space="preserve">  </w:t>
      </w:r>
      <w:proofErr w:type="spellStart"/>
      <w:r>
        <w:t>Non-Rapid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5317FDC7" w14:textId="77777777" w:rsidR="00215195" w:rsidRDefault="00000000">
      <w:r>
        <w:rPr>
          <w:b/>
        </w:rPr>
        <w:t>PM</w:t>
      </w:r>
      <w:r>
        <w:t xml:space="preserve"> 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5A6FAB4F" w14:textId="77777777" w:rsidR="00215195" w:rsidRDefault="00000000">
      <w:r>
        <w:rPr>
          <w:b/>
        </w:rPr>
        <w:t>REM</w:t>
      </w:r>
      <w:r>
        <w:t xml:space="preserve"> 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090BE4BF" w14:textId="77777777" w:rsidR="00215195" w:rsidRDefault="00000000">
      <w:r>
        <w:rPr>
          <w:b/>
        </w:rPr>
        <w:t>RF</w:t>
      </w:r>
      <w:r>
        <w:t xml:space="preserve">  Random Forest</w:t>
      </w:r>
    </w:p>
    <w:p w14:paraId="28532E35" w14:textId="77777777" w:rsidR="00215195" w:rsidRDefault="00000000">
      <w:r>
        <w:rPr>
          <w:b/>
        </w:rPr>
        <w:t>RMSE</w:t>
      </w:r>
      <w:r>
        <w:t xml:space="preserve"> 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A207149" w14:textId="77777777" w:rsidR="00215195" w:rsidRDefault="00000000">
      <w:r>
        <w:br w:type="page"/>
      </w:r>
    </w:p>
    <w:p w14:paraId="69A6C2AD" w14:textId="77777777" w:rsidR="00215195" w:rsidRDefault="00000000">
      <w:pPr>
        <w:pStyle w:val="Heading1"/>
        <w:numPr>
          <w:ilvl w:val="0"/>
          <w:numId w:val="0"/>
        </w:numPr>
      </w:pPr>
      <w:r>
        <w:lastRenderedPageBreak/>
        <w:t xml:space="preserve">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Figures</w:t>
      </w:r>
      <w:proofErr w:type="spellEnd"/>
    </w:p>
    <w:p w14:paraId="3D8759CA" w14:textId="77777777" w:rsidR="00215195" w:rsidRDefault="00000000">
      <w:r>
        <w:t>[Auto-</w:t>
      </w:r>
      <w:proofErr w:type="spellStart"/>
      <w:r>
        <w:t>generated</w:t>
      </w:r>
      <w:proofErr w:type="spellEnd"/>
      <w:r>
        <w:t xml:space="preserve">: use </w:t>
      </w:r>
      <w:proofErr w:type="spellStart"/>
      <w:r>
        <w:t>References</w:t>
      </w:r>
      <w:proofErr w:type="spellEnd"/>
      <w:r>
        <w:t xml:space="preserve"> &gt; Insert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Word.]</w:t>
      </w:r>
    </w:p>
    <w:p w14:paraId="0C8C664A" w14:textId="77777777" w:rsidR="00215195" w:rsidRDefault="00000000">
      <w:r>
        <w:br w:type="page"/>
      </w:r>
    </w:p>
    <w:p w14:paraId="013CD870" w14:textId="77777777" w:rsidR="00215195" w:rsidRDefault="00000000">
      <w:pPr>
        <w:pStyle w:val="Heading1"/>
        <w:numPr>
          <w:ilvl w:val="0"/>
          <w:numId w:val="0"/>
        </w:numPr>
      </w:pPr>
      <w:r>
        <w:lastRenderedPageBreak/>
        <w:t xml:space="preserve">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Tables</w:t>
      </w:r>
      <w:proofErr w:type="spellEnd"/>
    </w:p>
    <w:p w14:paraId="1647F2F8" w14:textId="77777777" w:rsidR="00215195" w:rsidRDefault="00000000">
      <w:r>
        <w:t>[Auto-</w:t>
      </w:r>
      <w:proofErr w:type="spellStart"/>
      <w:r>
        <w:t>generated</w:t>
      </w:r>
      <w:proofErr w:type="spellEnd"/>
      <w:r>
        <w:t xml:space="preserve">: use </w:t>
      </w:r>
      <w:proofErr w:type="spellStart"/>
      <w:r>
        <w:t>References</w:t>
      </w:r>
      <w:proofErr w:type="spellEnd"/>
      <w:r>
        <w:t xml:space="preserve"> &gt; Insert 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 Table.]</w:t>
      </w:r>
    </w:p>
    <w:p w14:paraId="6140C300" w14:textId="77777777" w:rsidR="00215195" w:rsidRDefault="00000000">
      <w:r>
        <w:br w:type="page"/>
      </w:r>
    </w:p>
    <w:p w14:paraId="0C85B11B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Bibliography</w:t>
      </w:r>
      <w:proofErr w:type="spellEnd"/>
    </w:p>
    <w:p w14:paraId="7FE8095C" w14:textId="77777777" w:rsidR="00215195" w:rsidRDefault="00000000">
      <w:pPr>
        <w:pStyle w:val="literatura"/>
      </w:pPr>
      <w:r>
        <w:t xml:space="preserve">[1] L. </w:t>
      </w:r>
      <w:proofErr w:type="spellStart"/>
      <w:r>
        <w:t>Breiman</w:t>
      </w:r>
      <w:proofErr w:type="spellEnd"/>
      <w:r>
        <w:t>, "Random forests," Machine Learning, vol. 45, no. 1, pp. 5-32, 2001.</w:t>
      </w:r>
    </w:p>
    <w:p w14:paraId="03BC033D" w14:textId="77777777" w:rsidR="00215195" w:rsidRDefault="00000000">
      <w:pPr>
        <w:pStyle w:val="literatura"/>
      </w:pPr>
      <w:r>
        <w:t>[2] C. M. Bishop, Pattern Recognition and Machine Learning. New York: Springer, 2006.</w:t>
      </w:r>
    </w:p>
    <w:p w14:paraId="5ED4F587" w14:textId="77777777" w:rsidR="00215195" w:rsidRDefault="00000000">
      <w:pPr>
        <w:pStyle w:val="literatura"/>
      </w:pPr>
      <w:r>
        <w:t xml:space="preserve">[3] Y. Roy, H. Banville, I. Albuquerque, A. </w:t>
      </w:r>
      <w:proofErr w:type="spellStart"/>
      <w:r>
        <w:t>Gramfort</w:t>
      </w:r>
      <w:proofErr w:type="spellEnd"/>
      <w:r>
        <w:t xml:space="preserve">, T. Falk, and J. </w:t>
      </w:r>
      <w:proofErr w:type="spellStart"/>
      <w:r>
        <w:t>Faubert</w:t>
      </w:r>
      <w:proofErr w:type="spellEnd"/>
      <w:r>
        <w:t>, "Deep learning-based electroencephalography analysis: A systematic review," Journal of Neural Engineering, vol. 16, no. 5, 2019.</w:t>
      </w:r>
    </w:p>
    <w:p w14:paraId="2ADC28FE" w14:textId="77777777" w:rsidR="00215195" w:rsidRDefault="00000000">
      <w:pPr>
        <w:pStyle w:val="literatura"/>
      </w:pPr>
      <w:r>
        <w:t>[4] A. Craik, Y. He, and J. L. Contreras-Vidal, "Deep learning for electroencephalogram classification tasks: A review," Journal of Neural Engineering, vol. 16, no. 3, 2019.</w:t>
      </w:r>
    </w:p>
    <w:p w14:paraId="5B1D4FCB" w14:textId="77777777" w:rsidR="00215195" w:rsidRDefault="00000000">
      <w:pPr>
        <w:pStyle w:val="literatura"/>
      </w:pPr>
      <w:r>
        <w:t>[5] A. C. Mueller and S. Guido, Introduction to Machine Learning with Python: A Guide for Data Scientists. Sebastopol: O'Reilly Media, 2016.</w:t>
      </w:r>
    </w:p>
    <w:p w14:paraId="0E8B0F71" w14:textId="77777777" w:rsidR="00215195" w:rsidRDefault="00000000">
      <w:pPr>
        <w:pStyle w:val="literatura"/>
      </w:pPr>
      <w:r>
        <w:t xml:space="preserve">[6] I. Goodfellow, Y. </w:t>
      </w:r>
      <w:proofErr w:type="spellStart"/>
      <w:r>
        <w:t>Bengio</w:t>
      </w:r>
      <w:proofErr w:type="spellEnd"/>
      <w:r>
        <w:t>, and A. Courville, Deep Learning. Cambridge: MIT Press, 2016.</w:t>
      </w:r>
    </w:p>
    <w:p w14:paraId="07DC1CB9" w14:textId="77777777" w:rsidR="00215195" w:rsidRDefault="00000000">
      <w:pPr>
        <w:pStyle w:val="literatura"/>
      </w:pPr>
      <w:r>
        <w:t xml:space="preserve">[7] S. K. B. Sangeetha, S. K. </w:t>
      </w:r>
      <w:proofErr w:type="spellStart"/>
      <w:r>
        <w:t>Mathivanan</w:t>
      </w:r>
      <w:proofErr w:type="spellEnd"/>
      <w:r>
        <w:t xml:space="preserve">, S. Mallik, and A. Li, "Recognition predictive </w:t>
      </w:r>
      <w:proofErr w:type="spellStart"/>
      <w:r>
        <w:t>modeling</w:t>
      </w:r>
      <w:proofErr w:type="spellEnd"/>
      <w:r>
        <w:t xml:space="preserve"> using electroencephalogram," Brain &amp; Heart, 2024.</w:t>
      </w:r>
    </w:p>
    <w:p w14:paraId="2246A14D" w14:textId="77777777" w:rsidR="00215195" w:rsidRDefault="00000000">
      <w:pPr>
        <w:pStyle w:val="literatura"/>
      </w:pPr>
      <w:r>
        <w:t xml:space="preserve">[8] A. </w:t>
      </w:r>
      <w:proofErr w:type="spellStart"/>
      <w:r>
        <w:t>Othmani</w:t>
      </w:r>
      <w:proofErr w:type="spellEnd"/>
      <w:r>
        <w:t xml:space="preserve">, A. Q. M. Sabri, S. Aslan, F. </w:t>
      </w:r>
      <w:proofErr w:type="spellStart"/>
      <w:r>
        <w:t>Chaieb</w:t>
      </w:r>
      <w:proofErr w:type="spellEnd"/>
      <w:r>
        <w:t xml:space="preserve">, H. </w:t>
      </w:r>
      <w:proofErr w:type="spellStart"/>
      <w:r>
        <w:t>Rameh</w:t>
      </w:r>
      <w:proofErr w:type="spellEnd"/>
      <w:r>
        <w:t>, R. Alfred, and D. Cohen, "Electroencephalogram-based neural network approaches for fatigue and drowsiness detection: A survey," Neurocomputing, 2025.</w:t>
      </w:r>
    </w:p>
    <w:p w14:paraId="0AA6D461" w14:textId="77777777" w:rsidR="00215195" w:rsidRDefault="00000000">
      <w:r>
        <w:br w:type="page"/>
      </w:r>
    </w:p>
    <w:p w14:paraId="3D2E32B4" w14:textId="77777777" w:rsidR="00215195" w:rsidRDefault="00000000">
      <w:pPr>
        <w:pStyle w:val="Heading1"/>
        <w:numPr>
          <w:ilvl w:val="0"/>
          <w:numId w:val="0"/>
        </w:numPr>
      </w:pPr>
      <w:proofErr w:type="spellStart"/>
      <w:r>
        <w:lastRenderedPageBreak/>
        <w:t>Appendix</w:t>
      </w:r>
      <w:proofErr w:type="spellEnd"/>
    </w:p>
    <w:p w14:paraId="305BF656" w14:textId="77777777" w:rsidR="00215195" w:rsidRDefault="00000000">
      <w:r>
        <w:t>[</w:t>
      </w:r>
      <w:proofErr w:type="spellStart"/>
      <w:r>
        <w:t>Optional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, </w:t>
      </w:r>
      <w:proofErr w:type="spellStart"/>
      <w:r>
        <w:t>full</w:t>
      </w:r>
      <w:proofErr w:type="spellEnd"/>
      <w:r>
        <w:t xml:space="preserve"> signal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listings</w:t>
      </w:r>
      <w:proofErr w:type="spellEnd"/>
      <w:r>
        <w:t>.]</w:t>
      </w:r>
    </w:p>
    <w:sectPr w:rsidR="00215195" w:rsidSect="00A10372">
      <w:footerReference w:type="default" r:id="rId21"/>
      <w:footerReference w:type="first" r:id="rId22"/>
      <w:pgSz w:w="11907" w:h="16840" w:code="9"/>
      <w:pgMar w:top="1418" w:right="1418" w:bottom="1418" w:left="1701" w:header="851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8DDD6" w14:textId="77777777" w:rsidR="00327645" w:rsidRDefault="00327645">
      <w:r>
        <w:separator/>
      </w:r>
    </w:p>
  </w:endnote>
  <w:endnote w:type="continuationSeparator" w:id="0">
    <w:p w14:paraId="1FECECB9" w14:textId="77777777" w:rsidR="00327645" w:rsidRDefault="0032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32AF3" w14:textId="77777777" w:rsidR="00E74DEE" w:rsidRDefault="00E74DEE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5669880"/>
      <w:docPartObj>
        <w:docPartGallery w:val="Page Numbers (Bottom of Page)"/>
        <w:docPartUnique/>
      </w:docPartObj>
    </w:sdtPr>
    <w:sdtContent>
      <w:p w14:paraId="549A1EB3" w14:textId="77777777" w:rsidR="00B971E4" w:rsidRDefault="00B971E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76BB9" w14:textId="77777777" w:rsidR="00327645" w:rsidRDefault="00327645">
      <w:r>
        <w:separator/>
      </w:r>
    </w:p>
  </w:footnote>
  <w:footnote w:type="continuationSeparator" w:id="0">
    <w:p w14:paraId="4C208029" w14:textId="77777777" w:rsidR="00327645" w:rsidRDefault="0032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99C9B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6855EAE"/>
    <w:multiLevelType w:val="multilevel"/>
    <w:tmpl w:val="BEAA0E66"/>
    <w:lvl w:ilvl="0">
      <w:start w:val="1"/>
      <w:numFmt w:val="decimal"/>
      <w:pStyle w:val="Heading1"/>
      <w:isLgl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2462A"/>
    <w:multiLevelType w:val="hybridMultilevel"/>
    <w:tmpl w:val="F61E6CFC"/>
    <w:lvl w:ilvl="0" w:tplc="495499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D4468"/>
    <w:multiLevelType w:val="hybridMultilevel"/>
    <w:tmpl w:val="F43073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7720C"/>
    <w:multiLevelType w:val="hybridMultilevel"/>
    <w:tmpl w:val="03A6666C"/>
    <w:lvl w:ilvl="0" w:tplc="BD66AAEE">
      <w:start w:val="1"/>
      <w:numFmt w:val="decimal"/>
      <w:lvlText w:val="(%1)"/>
      <w:lvlJc w:val="left"/>
      <w:pPr>
        <w:ind w:left="720" w:hanging="360"/>
      </w:pPr>
      <w:rPr>
        <w:rFonts w:ascii="Calibri" w:hAnsi="Calibri" w:cs="Times New Roman" w:hint="default"/>
        <w:sz w:val="23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E01CB2"/>
    <w:multiLevelType w:val="hybridMultilevel"/>
    <w:tmpl w:val="26C82CEE"/>
    <w:lvl w:ilvl="0" w:tplc="ACD4D844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A7C6508"/>
    <w:multiLevelType w:val="hybridMultilevel"/>
    <w:tmpl w:val="97122EE4"/>
    <w:lvl w:ilvl="0" w:tplc="3286C3AA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2D4280"/>
    <w:multiLevelType w:val="hybridMultilevel"/>
    <w:tmpl w:val="EF3C80DE"/>
    <w:lvl w:ilvl="0" w:tplc="7B4A3514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681E8E"/>
    <w:multiLevelType w:val="hybridMultilevel"/>
    <w:tmpl w:val="B8D8CC1C"/>
    <w:lvl w:ilvl="0" w:tplc="0BA061BA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12C3267"/>
    <w:multiLevelType w:val="hybridMultilevel"/>
    <w:tmpl w:val="8AE63E00"/>
    <w:lvl w:ilvl="0" w:tplc="E612E28C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5A82A3D"/>
    <w:multiLevelType w:val="hybridMultilevel"/>
    <w:tmpl w:val="F612AB6A"/>
    <w:lvl w:ilvl="0" w:tplc="D1984276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D1C8B"/>
    <w:multiLevelType w:val="hybridMultilevel"/>
    <w:tmpl w:val="1314504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380091">
    <w:abstractNumId w:val="1"/>
  </w:num>
  <w:num w:numId="2" w16cid:durableId="968822815">
    <w:abstractNumId w:val="11"/>
  </w:num>
  <w:num w:numId="3" w16cid:durableId="1896506480">
    <w:abstractNumId w:val="6"/>
  </w:num>
  <w:num w:numId="4" w16cid:durableId="2060589499">
    <w:abstractNumId w:val="5"/>
  </w:num>
  <w:num w:numId="5" w16cid:durableId="1927416427">
    <w:abstractNumId w:val="10"/>
  </w:num>
  <w:num w:numId="6" w16cid:durableId="350954131">
    <w:abstractNumId w:val="7"/>
  </w:num>
  <w:num w:numId="7" w16cid:durableId="918101144">
    <w:abstractNumId w:val="8"/>
  </w:num>
  <w:num w:numId="8" w16cid:durableId="1761178108">
    <w:abstractNumId w:val="0"/>
  </w:num>
  <w:num w:numId="9" w16cid:durableId="1375346190">
    <w:abstractNumId w:val="9"/>
  </w:num>
  <w:num w:numId="10" w16cid:durableId="123816295">
    <w:abstractNumId w:val="1"/>
  </w:num>
  <w:num w:numId="11" w16cid:durableId="1071392350">
    <w:abstractNumId w:val="9"/>
  </w:num>
  <w:num w:numId="12" w16cid:durableId="1398823446">
    <w:abstractNumId w:val="4"/>
  </w:num>
  <w:num w:numId="13" w16cid:durableId="2139715841">
    <w:abstractNumId w:val="3"/>
  </w:num>
  <w:num w:numId="14" w16cid:durableId="1234582573">
    <w:abstractNumId w:val="12"/>
  </w:num>
  <w:num w:numId="15" w16cid:durableId="695928577">
    <w:abstractNumId w:val="2"/>
  </w:num>
  <w:num w:numId="16" w16cid:durableId="1706561353">
    <w:abstractNumId w:val="1"/>
  </w:num>
  <w:num w:numId="17" w16cid:durableId="155283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F3"/>
    <w:rsid w:val="0002086C"/>
    <w:rsid w:val="00030837"/>
    <w:rsid w:val="000333D8"/>
    <w:rsid w:val="000352C9"/>
    <w:rsid w:val="0004004E"/>
    <w:rsid w:val="00041D85"/>
    <w:rsid w:val="000472EF"/>
    <w:rsid w:val="00047782"/>
    <w:rsid w:val="000562E9"/>
    <w:rsid w:val="00056682"/>
    <w:rsid w:val="000622F9"/>
    <w:rsid w:val="00062D8C"/>
    <w:rsid w:val="00066052"/>
    <w:rsid w:val="00072066"/>
    <w:rsid w:val="0008541F"/>
    <w:rsid w:val="00087264"/>
    <w:rsid w:val="00090895"/>
    <w:rsid w:val="000B2A39"/>
    <w:rsid w:val="000C0CA7"/>
    <w:rsid w:val="000C1034"/>
    <w:rsid w:val="000C3DC8"/>
    <w:rsid w:val="000C4248"/>
    <w:rsid w:val="000E1EA5"/>
    <w:rsid w:val="000E476A"/>
    <w:rsid w:val="000E5435"/>
    <w:rsid w:val="000F0B9F"/>
    <w:rsid w:val="000F2B05"/>
    <w:rsid w:val="000F7567"/>
    <w:rsid w:val="00112F33"/>
    <w:rsid w:val="001320D4"/>
    <w:rsid w:val="00133E25"/>
    <w:rsid w:val="00136D7B"/>
    <w:rsid w:val="0014095E"/>
    <w:rsid w:val="00143A87"/>
    <w:rsid w:val="00166E47"/>
    <w:rsid w:val="001821C1"/>
    <w:rsid w:val="00186A6C"/>
    <w:rsid w:val="001955BC"/>
    <w:rsid w:val="00195C88"/>
    <w:rsid w:val="001A585A"/>
    <w:rsid w:val="001A770B"/>
    <w:rsid w:val="001C0F17"/>
    <w:rsid w:val="001C3E19"/>
    <w:rsid w:val="001D7EB3"/>
    <w:rsid w:val="001E6C98"/>
    <w:rsid w:val="001E782B"/>
    <w:rsid w:val="001F344A"/>
    <w:rsid w:val="001F6318"/>
    <w:rsid w:val="00200E2C"/>
    <w:rsid w:val="00206633"/>
    <w:rsid w:val="0021441C"/>
    <w:rsid w:val="00215195"/>
    <w:rsid w:val="00230001"/>
    <w:rsid w:val="0023019B"/>
    <w:rsid w:val="00230EA3"/>
    <w:rsid w:val="00235586"/>
    <w:rsid w:val="002424F4"/>
    <w:rsid w:val="00246BCB"/>
    <w:rsid w:val="00250D9C"/>
    <w:rsid w:val="00256583"/>
    <w:rsid w:val="00256696"/>
    <w:rsid w:val="002572E8"/>
    <w:rsid w:val="00260C50"/>
    <w:rsid w:val="00271B7C"/>
    <w:rsid w:val="002875AF"/>
    <w:rsid w:val="002A3CD0"/>
    <w:rsid w:val="002A4889"/>
    <w:rsid w:val="002C0DBD"/>
    <w:rsid w:val="002C1C0C"/>
    <w:rsid w:val="002C31A4"/>
    <w:rsid w:val="002D7F99"/>
    <w:rsid w:val="002F24A3"/>
    <w:rsid w:val="002F7999"/>
    <w:rsid w:val="00300388"/>
    <w:rsid w:val="0030682B"/>
    <w:rsid w:val="00315820"/>
    <w:rsid w:val="003245BF"/>
    <w:rsid w:val="00324989"/>
    <w:rsid w:val="00327645"/>
    <w:rsid w:val="0033402A"/>
    <w:rsid w:val="00344745"/>
    <w:rsid w:val="00370525"/>
    <w:rsid w:val="00377AA9"/>
    <w:rsid w:val="00377C67"/>
    <w:rsid w:val="00381B0C"/>
    <w:rsid w:val="00384401"/>
    <w:rsid w:val="00386A08"/>
    <w:rsid w:val="003924B6"/>
    <w:rsid w:val="003B17AB"/>
    <w:rsid w:val="003B641F"/>
    <w:rsid w:val="003C4A7A"/>
    <w:rsid w:val="003D4E24"/>
    <w:rsid w:val="003E2212"/>
    <w:rsid w:val="003E2493"/>
    <w:rsid w:val="003E3E53"/>
    <w:rsid w:val="003F6AF3"/>
    <w:rsid w:val="00401B81"/>
    <w:rsid w:val="00402338"/>
    <w:rsid w:val="00403BE0"/>
    <w:rsid w:val="0040438B"/>
    <w:rsid w:val="0042094B"/>
    <w:rsid w:val="00425171"/>
    <w:rsid w:val="004275AA"/>
    <w:rsid w:val="00427F7C"/>
    <w:rsid w:val="004340C1"/>
    <w:rsid w:val="00441F7A"/>
    <w:rsid w:val="00447545"/>
    <w:rsid w:val="004619D7"/>
    <w:rsid w:val="00463F38"/>
    <w:rsid w:val="00465B0C"/>
    <w:rsid w:val="0048202D"/>
    <w:rsid w:val="004A0176"/>
    <w:rsid w:val="004A0769"/>
    <w:rsid w:val="004B504A"/>
    <w:rsid w:val="004D2454"/>
    <w:rsid w:val="004E0CB3"/>
    <w:rsid w:val="004E26CD"/>
    <w:rsid w:val="004E494B"/>
    <w:rsid w:val="004E56B4"/>
    <w:rsid w:val="004F1807"/>
    <w:rsid w:val="004F666A"/>
    <w:rsid w:val="00500DFD"/>
    <w:rsid w:val="00507DDA"/>
    <w:rsid w:val="00511661"/>
    <w:rsid w:val="00514519"/>
    <w:rsid w:val="0051798F"/>
    <w:rsid w:val="0053181D"/>
    <w:rsid w:val="00531C08"/>
    <w:rsid w:val="00543F93"/>
    <w:rsid w:val="00552D47"/>
    <w:rsid w:val="005673CA"/>
    <w:rsid w:val="00571354"/>
    <w:rsid w:val="00572A43"/>
    <w:rsid w:val="00581072"/>
    <w:rsid w:val="00590B05"/>
    <w:rsid w:val="005B04D5"/>
    <w:rsid w:val="005E04A5"/>
    <w:rsid w:val="005F0A87"/>
    <w:rsid w:val="005F106F"/>
    <w:rsid w:val="006074DE"/>
    <w:rsid w:val="00613ED1"/>
    <w:rsid w:val="006168E1"/>
    <w:rsid w:val="00617CA8"/>
    <w:rsid w:val="0063019F"/>
    <w:rsid w:val="0063065F"/>
    <w:rsid w:val="00633C33"/>
    <w:rsid w:val="00660D75"/>
    <w:rsid w:val="00661863"/>
    <w:rsid w:val="00666190"/>
    <w:rsid w:val="006708D3"/>
    <w:rsid w:val="006752C7"/>
    <w:rsid w:val="00675CE3"/>
    <w:rsid w:val="0069085E"/>
    <w:rsid w:val="006947B9"/>
    <w:rsid w:val="00694D9B"/>
    <w:rsid w:val="006A6FD1"/>
    <w:rsid w:val="006B45FD"/>
    <w:rsid w:val="006B7CD9"/>
    <w:rsid w:val="006C2E9B"/>
    <w:rsid w:val="006C7C30"/>
    <w:rsid w:val="006D597D"/>
    <w:rsid w:val="006D6980"/>
    <w:rsid w:val="006F4858"/>
    <w:rsid w:val="006F782F"/>
    <w:rsid w:val="0072135F"/>
    <w:rsid w:val="0073449E"/>
    <w:rsid w:val="007375D8"/>
    <w:rsid w:val="00740B16"/>
    <w:rsid w:val="00742FF0"/>
    <w:rsid w:val="00743561"/>
    <w:rsid w:val="00752B97"/>
    <w:rsid w:val="007565C4"/>
    <w:rsid w:val="00760C19"/>
    <w:rsid w:val="007637DD"/>
    <w:rsid w:val="007668A4"/>
    <w:rsid w:val="007727DB"/>
    <w:rsid w:val="0077556E"/>
    <w:rsid w:val="00784468"/>
    <w:rsid w:val="00791853"/>
    <w:rsid w:val="007A56C9"/>
    <w:rsid w:val="007B3585"/>
    <w:rsid w:val="007C0F5C"/>
    <w:rsid w:val="007C1A08"/>
    <w:rsid w:val="007C6E97"/>
    <w:rsid w:val="007D2B29"/>
    <w:rsid w:val="007E21F4"/>
    <w:rsid w:val="007E2364"/>
    <w:rsid w:val="007F39DF"/>
    <w:rsid w:val="00801404"/>
    <w:rsid w:val="008054A1"/>
    <w:rsid w:val="00820D01"/>
    <w:rsid w:val="00823258"/>
    <w:rsid w:val="00824E68"/>
    <w:rsid w:val="00825526"/>
    <w:rsid w:val="00831AD3"/>
    <w:rsid w:val="008360A3"/>
    <w:rsid w:val="00843DB4"/>
    <w:rsid w:val="008643EE"/>
    <w:rsid w:val="0086615E"/>
    <w:rsid w:val="0087397D"/>
    <w:rsid w:val="008900A9"/>
    <w:rsid w:val="00892280"/>
    <w:rsid w:val="00897E73"/>
    <w:rsid w:val="008A3797"/>
    <w:rsid w:val="008A5C0E"/>
    <w:rsid w:val="008B1BD0"/>
    <w:rsid w:val="008B31D1"/>
    <w:rsid w:val="008C06C1"/>
    <w:rsid w:val="008C793F"/>
    <w:rsid w:val="008E1D32"/>
    <w:rsid w:val="008E4443"/>
    <w:rsid w:val="008E4693"/>
    <w:rsid w:val="008E4B15"/>
    <w:rsid w:val="008E67B5"/>
    <w:rsid w:val="008E76FC"/>
    <w:rsid w:val="009021C0"/>
    <w:rsid w:val="00902F46"/>
    <w:rsid w:val="00925012"/>
    <w:rsid w:val="00926309"/>
    <w:rsid w:val="009368BE"/>
    <w:rsid w:val="00937070"/>
    <w:rsid w:val="009514B7"/>
    <w:rsid w:val="009648B9"/>
    <w:rsid w:val="0096603A"/>
    <w:rsid w:val="00967483"/>
    <w:rsid w:val="0097011B"/>
    <w:rsid w:val="00982D47"/>
    <w:rsid w:val="00983FF4"/>
    <w:rsid w:val="00990A80"/>
    <w:rsid w:val="00992F36"/>
    <w:rsid w:val="00997289"/>
    <w:rsid w:val="009B0F3A"/>
    <w:rsid w:val="009B1176"/>
    <w:rsid w:val="009B1B5E"/>
    <w:rsid w:val="009C43A6"/>
    <w:rsid w:val="009C6D6F"/>
    <w:rsid w:val="009C74FA"/>
    <w:rsid w:val="009C7D3A"/>
    <w:rsid w:val="009E13AE"/>
    <w:rsid w:val="009E5711"/>
    <w:rsid w:val="009F2D1F"/>
    <w:rsid w:val="009F4605"/>
    <w:rsid w:val="009F7E72"/>
    <w:rsid w:val="00A0656B"/>
    <w:rsid w:val="00A10372"/>
    <w:rsid w:val="00A155E4"/>
    <w:rsid w:val="00A2125A"/>
    <w:rsid w:val="00A23694"/>
    <w:rsid w:val="00A3137A"/>
    <w:rsid w:val="00A3326B"/>
    <w:rsid w:val="00A33CA5"/>
    <w:rsid w:val="00A45A6D"/>
    <w:rsid w:val="00A46B9A"/>
    <w:rsid w:val="00A53B72"/>
    <w:rsid w:val="00A56E44"/>
    <w:rsid w:val="00A6073B"/>
    <w:rsid w:val="00A65D5E"/>
    <w:rsid w:val="00A72855"/>
    <w:rsid w:val="00A85EEC"/>
    <w:rsid w:val="00A86C2A"/>
    <w:rsid w:val="00AA6CF2"/>
    <w:rsid w:val="00AB480B"/>
    <w:rsid w:val="00AB73F3"/>
    <w:rsid w:val="00AC3A9B"/>
    <w:rsid w:val="00AC3ED4"/>
    <w:rsid w:val="00AC7F58"/>
    <w:rsid w:val="00AD131C"/>
    <w:rsid w:val="00AD4185"/>
    <w:rsid w:val="00AE2FBB"/>
    <w:rsid w:val="00AE5DFF"/>
    <w:rsid w:val="00AF0276"/>
    <w:rsid w:val="00AF4700"/>
    <w:rsid w:val="00B02F4C"/>
    <w:rsid w:val="00B069E1"/>
    <w:rsid w:val="00B179F8"/>
    <w:rsid w:val="00B269A1"/>
    <w:rsid w:val="00B27C81"/>
    <w:rsid w:val="00B329AD"/>
    <w:rsid w:val="00B36789"/>
    <w:rsid w:val="00B50A17"/>
    <w:rsid w:val="00B5465A"/>
    <w:rsid w:val="00B63AFC"/>
    <w:rsid w:val="00B66CAD"/>
    <w:rsid w:val="00B75A59"/>
    <w:rsid w:val="00B75ED0"/>
    <w:rsid w:val="00B91493"/>
    <w:rsid w:val="00B933B6"/>
    <w:rsid w:val="00B971E4"/>
    <w:rsid w:val="00BA1556"/>
    <w:rsid w:val="00BA3FB5"/>
    <w:rsid w:val="00BA4514"/>
    <w:rsid w:val="00BA7057"/>
    <w:rsid w:val="00BA748C"/>
    <w:rsid w:val="00BA7CC7"/>
    <w:rsid w:val="00BB0F1C"/>
    <w:rsid w:val="00BC5875"/>
    <w:rsid w:val="00BD02AB"/>
    <w:rsid w:val="00BD31F4"/>
    <w:rsid w:val="00BD558D"/>
    <w:rsid w:val="00BD7782"/>
    <w:rsid w:val="00BF43DC"/>
    <w:rsid w:val="00BF7BFA"/>
    <w:rsid w:val="00C0197A"/>
    <w:rsid w:val="00C04B2F"/>
    <w:rsid w:val="00C21C96"/>
    <w:rsid w:val="00C23F04"/>
    <w:rsid w:val="00C2695A"/>
    <w:rsid w:val="00C27B4C"/>
    <w:rsid w:val="00C305DB"/>
    <w:rsid w:val="00C33540"/>
    <w:rsid w:val="00C52682"/>
    <w:rsid w:val="00C6081F"/>
    <w:rsid w:val="00C61ABB"/>
    <w:rsid w:val="00C642A1"/>
    <w:rsid w:val="00C6432F"/>
    <w:rsid w:val="00C65B17"/>
    <w:rsid w:val="00C7555B"/>
    <w:rsid w:val="00C90563"/>
    <w:rsid w:val="00C9275B"/>
    <w:rsid w:val="00CA40FB"/>
    <w:rsid w:val="00CA450B"/>
    <w:rsid w:val="00CC0271"/>
    <w:rsid w:val="00CC43EC"/>
    <w:rsid w:val="00CC5538"/>
    <w:rsid w:val="00CC6F32"/>
    <w:rsid w:val="00CD0D4F"/>
    <w:rsid w:val="00CD132E"/>
    <w:rsid w:val="00CD1E6E"/>
    <w:rsid w:val="00CD30B0"/>
    <w:rsid w:val="00CD4337"/>
    <w:rsid w:val="00CD473E"/>
    <w:rsid w:val="00CE005D"/>
    <w:rsid w:val="00CE515E"/>
    <w:rsid w:val="00D05245"/>
    <w:rsid w:val="00D0557D"/>
    <w:rsid w:val="00D05983"/>
    <w:rsid w:val="00D12AB5"/>
    <w:rsid w:val="00D25CCC"/>
    <w:rsid w:val="00D400AB"/>
    <w:rsid w:val="00D44D49"/>
    <w:rsid w:val="00D52D8E"/>
    <w:rsid w:val="00D62C02"/>
    <w:rsid w:val="00D658E5"/>
    <w:rsid w:val="00D72425"/>
    <w:rsid w:val="00D86BA3"/>
    <w:rsid w:val="00D929A7"/>
    <w:rsid w:val="00D96A22"/>
    <w:rsid w:val="00DA05B9"/>
    <w:rsid w:val="00DA13AE"/>
    <w:rsid w:val="00DB2CA3"/>
    <w:rsid w:val="00DC4303"/>
    <w:rsid w:val="00DE4EF6"/>
    <w:rsid w:val="00DE5C2B"/>
    <w:rsid w:val="00DE6CB2"/>
    <w:rsid w:val="00DF1B0C"/>
    <w:rsid w:val="00DF3481"/>
    <w:rsid w:val="00E45E37"/>
    <w:rsid w:val="00E4693E"/>
    <w:rsid w:val="00E46E17"/>
    <w:rsid w:val="00E5406F"/>
    <w:rsid w:val="00E7089B"/>
    <w:rsid w:val="00E72251"/>
    <w:rsid w:val="00E735B9"/>
    <w:rsid w:val="00E74631"/>
    <w:rsid w:val="00E74DEE"/>
    <w:rsid w:val="00E91086"/>
    <w:rsid w:val="00E91498"/>
    <w:rsid w:val="00E9213B"/>
    <w:rsid w:val="00EA2BEF"/>
    <w:rsid w:val="00EA59E1"/>
    <w:rsid w:val="00EA5D04"/>
    <w:rsid w:val="00EA69E2"/>
    <w:rsid w:val="00EC0AFF"/>
    <w:rsid w:val="00EC7085"/>
    <w:rsid w:val="00EC738D"/>
    <w:rsid w:val="00EE44CC"/>
    <w:rsid w:val="00EF5ED0"/>
    <w:rsid w:val="00EF5F8C"/>
    <w:rsid w:val="00F06D42"/>
    <w:rsid w:val="00F36B34"/>
    <w:rsid w:val="00F42849"/>
    <w:rsid w:val="00F6346A"/>
    <w:rsid w:val="00F64D04"/>
    <w:rsid w:val="00F72E91"/>
    <w:rsid w:val="00F761D0"/>
    <w:rsid w:val="00F772B3"/>
    <w:rsid w:val="00F8335A"/>
    <w:rsid w:val="00F83755"/>
    <w:rsid w:val="00F90BE2"/>
    <w:rsid w:val="00F915D1"/>
    <w:rsid w:val="00F96FF6"/>
    <w:rsid w:val="00FA093A"/>
    <w:rsid w:val="00FB1AC9"/>
    <w:rsid w:val="00FC3479"/>
    <w:rsid w:val="00FC3C91"/>
    <w:rsid w:val="00FC4090"/>
    <w:rsid w:val="00FD3617"/>
    <w:rsid w:val="00FE63FB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57AE3DF"/>
  <w15:docId w15:val="{D63D78A4-B87C-4AB7-99C3-ADA12F29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60" w:line="360" w:lineRule="auto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AC3ED4"/>
    <w:pPr>
      <w:keepNext/>
      <w:pageBreakBefore/>
      <w:numPr>
        <w:numId w:val="1"/>
      </w:numPr>
      <w:spacing w:before="0" w:after="48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bullet1">
    <w:name w:val="bullet1"/>
    <w:rsid w:val="00A23694"/>
    <w:pPr>
      <w:numPr>
        <w:numId w:val="2"/>
      </w:numPr>
      <w:spacing w:line="360" w:lineRule="auto"/>
    </w:pPr>
    <w:rPr>
      <w:sz w:val="24"/>
      <w:lang w:val="en-GB" w:eastAsia="en-US"/>
    </w:rPr>
  </w:style>
  <w:style w:type="paragraph" w:customStyle="1" w:styleId="bullet2">
    <w:name w:val="bullet2"/>
    <w:rsid w:val="00514519"/>
    <w:pPr>
      <w:numPr>
        <w:numId w:val="3"/>
      </w:numPr>
      <w:tabs>
        <w:tab w:val="clear" w:pos="851"/>
      </w:tabs>
      <w:spacing w:after="60" w:line="360" w:lineRule="auto"/>
      <w:ind w:left="850" w:hanging="425"/>
    </w:pPr>
    <w:rPr>
      <w:sz w:val="24"/>
      <w:szCs w:val="24"/>
      <w:lang w:eastAsia="en-US"/>
    </w:rPr>
  </w:style>
  <w:style w:type="paragraph" w:customStyle="1" w:styleId="Podnaslov1">
    <w:name w:val="Podnaslov1"/>
    <w:pPr>
      <w:spacing w:before="120" w:after="120"/>
    </w:pPr>
    <w:rPr>
      <w:rFonts w:ascii="Arial" w:hAnsi="Arial"/>
      <w:b/>
      <w:sz w:val="24"/>
      <w:lang w:val="en-GB" w:eastAsia="en-US"/>
    </w:rPr>
  </w:style>
  <w:style w:type="paragraph" w:customStyle="1" w:styleId="bullet1brojevi">
    <w:name w:val="bullet1brojevi"/>
    <w:pPr>
      <w:numPr>
        <w:numId w:val="4"/>
      </w:numPr>
      <w:spacing w:line="360" w:lineRule="auto"/>
    </w:pPr>
    <w:rPr>
      <w:sz w:val="24"/>
      <w:lang w:val="en-GB" w:eastAsia="en-US"/>
    </w:rPr>
  </w:style>
  <w:style w:type="paragraph" w:customStyle="1" w:styleId="bullet1slova">
    <w:name w:val="bullet1slova"/>
    <w:rsid w:val="003E2212"/>
    <w:pPr>
      <w:numPr>
        <w:numId w:val="5"/>
      </w:numPr>
      <w:tabs>
        <w:tab w:val="clear" w:pos="851"/>
        <w:tab w:val="left" w:pos="425"/>
      </w:tabs>
      <w:spacing w:line="360" w:lineRule="auto"/>
      <w:ind w:left="0" w:firstLine="0"/>
    </w:pPr>
    <w:rPr>
      <w:sz w:val="24"/>
      <w:lang w:val="en-GB" w:eastAsia="en-US"/>
    </w:rPr>
  </w:style>
  <w:style w:type="paragraph" w:customStyle="1" w:styleId="bullet2brojevi">
    <w:name w:val="bullet2brojevi"/>
    <w:rsid w:val="003E2212"/>
    <w:pPr>
      <w:numPr>
        <w:numId w:val="6"/>
      </w:numPr>
      <w:spacing w:after="60"/>
    </w:pPr>
    <w:rPr>
      <w:sz w:val="24"/>
      <w:lang w:val="en-GB" w:eastAsia="en-US"/>
    </w:rPr>
  </w:style>
  <w:style w:type="paragraph" w:customStyle="1" w:styleId="bullet2slova">
    <w:name w:val="bullet2slova"/>
    <w:rsid w:val="003E2212"/>
    <w:pPr>
      <w:numPr>
        <w:numId w:val="7"/>
      </w:numPr>
      <w:spacing w:after="60"/>
      <w:ind w:left="850" w:hanging="425"/>
    </w:pPr>
    <w:rPr>
      <w:sz w:val="24"/>
      <w:lang w:val="en-GB" w:eastAsia="en-US"/>
    </w:rPr>
  </w:style>
  <w:style w:type="paragraph" w:customStyle="1" w:styleId="slika">
    <w:name w:val="slika"/>
    <w:pPr>
      <w:spacing w:before="120"/>
      <w:jc w:val="center"/>
    </w:pPr>
    <w:rPr>
      <w:sz w:val="24"/>
      <w:lang w:val="en-GB" w:eastAsia="en-US"/>
    </w:rPr>
  </w:style>
  <w:style w:type="paragraph" w:styleId="Header">
    <w:name w:val="header"/>
    <w:pPr>
      <w:pBdr>
        <w:bottom w:val="single" w:sz="4" w:space="1" w:color="auto"/>
      </w:pBdr>
      <w:tabs>
        <w:tab w:val="right" w:pos="7088"/>
      </w:tabs>
      <w:spacing w:after="240"/>
    </w:pPr>
    <w:rPr>
      <w:rFonts w:ascii="Arial" w:hAnsi="Arial"/>
      <w:lang w:val="en-GB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rPr>
      <w:rFonts w:ascii="Times New Roman" w:hAnsi="Times New Roman"/>
      <w:dstrike w:val="0"/>
      <w:sz w:val="24"/>
      <w:vertAlign w:val="baseline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literatura">
    <w:name w:val="literatura"/>
    <w:pPr>
      <w:numPr>
        <w:numId w:val="9"/>
      </w:numPr>
      <w:spacing w:before="120" w:after="120"/>
    </w:pPr>
    <w:rPr>
      <w:sz w:val="24"/>
      <w:lang w:val="en-GB" w:eastAsia="en-US"/>
    </w:rPr>
  </w:style>
  <w:style w:type="paragraph" w:styleId="TOC1">
    <w:name w:val="toc 1"/>
    <w:basedOn w:val="Normal"/>
    <w:next w:val="Normal"/>
    <w:autoRedefine/>
    <w:uiPriority w:val="39"/>
    <w:rsid w:val="0063065F"/>
    <w:pPr>
      <w:tabs>
        <w:tab w:val="left" w:pos="480"/>
        <w:tab w:val="right" w:leader="dot" w:pos="8778"/>
      </w:tabs>
    </w:pPr>
  </w:style>
  <w:style w:type="paragraph" w:customStyle="1" w:styleId="formula">
    <w:name w:val="formula"/>
    <w:pPr>
      <w:spacing w:before="120" w:after="120" w:line="360" w:lineRule="auto"/>
      <w:jc w:val="center"/>
    </w:pPr>
    <w:rPr>
      <w:sz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Dodatak">
    <w:name w:val="Dodatak"/>
    <w:rsid w:val="000622F9"/>
    <w:pPr>
      <w:jc w:val="center"/>
    </w:pPr>
    <w:rPr>
      <w:rFonts w:ascii="Arial" w:hAnsi="Arial"/>
      <w:b/>
      <w:sz w:val="36"/>
      <w:lang w:val="en-GB" w:eastAsia="en-US"/>
    </w:rPr>
  </w:style>
  <w:style w:type="paragraph" w:customStyle="1" w:styleId="nabrajanje">
    <w:name w:val="nabrajanje"/>
    <w:basedOn w:val="Normal"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autoRedefine/>
    <w:rsid w:val="00166E47"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rsid w:val="00166E47"/>
    <w:pPr>
      <w:spacing w:before="0" w:after="120"/>
    </w:pPr>
    <w:rPr>
      <w:rFonts w:ascii="Arial" w:hAnsi="Arial" w:cs="Arial"/>
      <w:b/>
    </w:rPr>
  </w:style>
  <w:style w:type="table" w:styleId="TableGrid">
    <w:name w:val="Table Grid"/>
    <w:basedOn w:val="TableNormal"/>
    <w:rsid w:val="003705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dutekstu">
    <w:name w:val="Kôd u tekstu"/>
    <w:basedOn w:val="Normal"/>
    <w:link w:val="KdutekstuChar"/>
    <w:qFormat/>
    <w:rsid w:val="00F761D0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081F"/>
    <w:pPr>
      <w:spacing w:before="100" w:beforeAutospacing="1" w:after="100" w:afterAutospacing="1" w:line="240" w:lineRule="auto"/>
      <w:jc w:val="left"/>
    </w:pPr>
    <w:rPr>
      <w:lang w:eastAsia="hr-HR"/>
    </w:rPr>
  </w:style>
  <w:style w:type="character" w:styleId="HTMLTypewriter">
    <w:name w:val="HTML Typewriter"/>
    <w:uiPriority w:val="99"/>
    <w:unhideWhenUsed/>
    <w:rsid w:val="00C6081F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rsid w:val="00843D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3DB4"/>
    <w:rPr>
      <w:sz w:val="20"/>
      <w:szCs w:val="20"/>
    </w:rPr>
  </w:style>
  <w:style w:type="character" w:customStyle="1" w:styleId="CommentTextChar">
    <w:name w:val="Comment Text Char"/>
    <w:link w:val="CommentText"/>
    <w:rsid w:val="00843DB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43DB4"/>
    <w:rPr>
      <w:b/>
      <w:bCs/>
    </w:rPr>
  </w:style>
  <w:style w:type="character" w:customStyle="1" w:styleId="CommentSubjectChar">
    <w:name w:val="Comment Subject Char"/>
    <w:link w:val="CommentSubject"/>
    <w:rsid w:val="00843DB4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843D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43DB4"/>
    <w:rPr>
      <w:rFonts w:ascii="Tahoma" w:hAnsi="Tahoma" w:cs="Tahoma"/>
      <w:sz w:val="16"/>
      <w:szCs w:val="16"/>
      <w:lang w:eastAsia="en-US"/>
    </w:rPr>
  </w:style>
  <w:style w:type="paragraph" w:customStyle="1" w:styleId="Kd">
    <w:name w:val="Kôd"/>
    <w:qFormat/>
    <w:rsid w:val="00F761D0"/>
    <w:pPr>
      <w:spacing w:line="360" w:lineRule="auto"/>
      <w:ind w:left="1440"/>
    </w:pPr>
    <w:rPr>
      <w:rFonts w:ascii="Courier New" w:hAnsi="Courier New"/>
      <w:szCs w:val="24"/>
    </w:rPr>
  </w:style>
  <w:style w:type="character" w:customStyle="1" w:styleId="KdutekstuChar">
    <w:name w:val="Kôd u tekstu Char"/>
    <w:link w:val="Kdutekstu"/>
    <w:rsid w:val="00F761D0"/>
    <w:rPr>
      <w:rFonts w:ascii="Courier New" w:hAnsi="Courier New" w:cs="Courier New"/>
      <w:lang w:eastAsia="en-US"/>
    </w:rPr>
  </w:style>
  <w:style w:type="paragraph" w:styleId="FootnoteText">
    <w:name w:val="footnote text"/>
    <w:basedOn w:val="Normal"/>
    <w:link w:val="FootnoteTextChar"/>
    <w:rsid w:val="00CE005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rsid w:val="00CE005D"/>
    <w:rPr>
      <w:lang w:eastAsia="en-US"/>
    </w:rPr>
  </w:style>
  <w:style w:type="character" w:styleId="FootnoteReference">
    <w:name w:val="footnote reference"/>
    <w:rsid w:val="00CE005D"/>
    <w:rPr>
      <w:vertAlign w:val="superscript"/>
    </w:rPr>
  </w:style>
  <w:style w:type="paragraph" w:styleId="TableofFigures">
    <w:name w:val="table of figures"/>
    <w:basedOn w:val="Normal"/>
    <w:next w:val="Normal"/>
    <w:uiPriority w:val="99"/>
    <w:rsid w:val="006B7CD9"/>
  </w:style>
  <w:style w:type="character" w:customStyle="1" w:styleId="FooterChar">
    <w:name w:val="Footer Char"/>
    <w:basedOn w:val="DefaultParagraphFont"/>
    <w:link w:val="Footer"/>
    <w:uiPriority w:val="99"/>
    <w:rsid w:val="003B17AB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65D5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18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63F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IPA~1.HR\AppData\Local\Temp\Predlo&#382;ak_zavr&#353;nog_rada-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226A66025BA6C45813B92A0856740CA" ma:contentTypeVersion="15" ma:contentTypeDescription="Stvaranje novog dokumenta." ma:contentTypeScope="" ma:versionID="281a56df5a50928741ed4f4e231f7785">
  <xsd:schema xmlns:xsd="http://www.w3.org/2001/XMLSchema" xmlns:xs="http://www.w3.org/2001/XMLSchema" xmlns:p="http://schemas.microsoft.com/office/2006/metadata/properties" xmlns:ns2="1c6651e5-8b13-4c24-ba0f-4d5da91cbdb2" xmlns:ns3="aaa72714-cf5a-4135-9bb5-885b5b59762d" targetNamespace="http://schemas.microsoft.com/office/2006/metadata/properties" ma:root="true" ma:fieldsID="a840db3910503035a5ddefafc19019cc" ns2:_="" ns3:_="">
    <xsd:import namespace="1c6651e5-8b13-4c24-ba0f-4d5da91cbdb2"/>
    <xsd:import namespace="aaa72714-cf5a-4135-9bb5-885b5b597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pis" minOccurs="0"/>
                <xsd:element ref="ns2:Dateand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651e5-8b13-4c24-ba0f-4d5da91cb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Oznake slika" ma:readOnly="false" ma:fieldId="{5cf76f15-5ced-4ddc-b409-7134ff3c332f}" ma:taxonomyMulti="true" ma:sspId="01e3eca1-a772-475b-ad39-cfccd29cc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pis" ma:index="20" nillable="true" ma:displayName="Opis" ma:format="Dropdown" ma:internalName="Opis">
      <xsd:simpleType>
        <xsd:restriction base="dms:Note">
          <xsd:maxLength value="255"/>
        </xsd:restriction>
      </xsd:simpleType>
    </xsd:element>
    <xsd:element name="Dateandtime" ma:index="21" nillable="true" ma:displayName="Date and time" ma:format="DateOnly" ma:internalName="Dateand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72714-cf5a-4135-9bb5-885b5b59762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0f4d38-2c1c-4e16-9cf0-4ea9b73d65ce}" ma:internalName="TaxCatchAll" ma:showField="CatchAllData" ma:web="aaa72714-cf5a-4135-9bb5-885b5b597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651e5-8b13-4c24-ba0f-4d5da91cbdb2">
      <Terms xmlns="http://schemas.microsoft.com/office/infopath/2007/PartnerControls"/>
    </lcf76f155ced4ddcb4097134ff3c332f>
    <TaxCatchAll xmlns="aaa72714-cf5a-4135-9bb5-885b5b59762d" xsi:nil="true"/>
    <Dateandtime xmlns="1c6651e5-8b13-4c24-ba0f-4d5da91cbdb2" xsi:nil="true"/>
    <Opis xmlns="1c6651e5-8b13-4c24-ba0f-4d5da91cbdb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01A4B5-8F2F-4A9B-8EF4-01CAE8ECC5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445C6E-18E3-4FAF-A779-875AFB064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651e5-8b13-4c24-ba0f-4d5da91cbdb2"/>
    <ds:schemaRef ds:uri="aaa72714-cf5a-4135-9bb5-885b5b5976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234EEE-4EA7-47A8-BC80-0A4377325653}">
  <ds:schemaRefs>
    <ds:schemaRef ds:uri="http://schemas.microsoft.com/office/2006/metadata/properties"/>
    <ds:schemaRef ds:uri="http://schemas.microsoft.com/office/infopath/2007/PartnerControls"/>
    <ds:schemaRef ds:uri="1c6651e5-8b13-4c24-ba0f-4d5da91cbdb2"/>
    <ds:schemaRef ds:uri="aaa72714-cf5a-4135-9bb5-885b5b59762d"/>
  </ds:schemaRefs>
</ds:datastoreItem>
</file>

<file path=customXml/itemProps4.xml><?xml version="1.0" encoding="utf-8"?>
<ds:datastoreItem xmlns:ds="http://schemas.openxmlformats.org/officeDocument/2006/customXml" ds:itemID="{7A4D1E0D-73E2-45D0-82DD-00832673EC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C:\Users\JOSIPA~1.HR\AppData\Local\Temp\Predložak_završnog_rada-1.dot</Template>
  <TotalTime>442</TotalTime>
  <Pages>42</Pages>
  <Words>6487</Words>
  <Characters>36978</Characters>
  <Application>Microsoft Office Word</Application>
  <DocSecurity>0</DocSecurity>
  <Lines>308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FER</Company>
  <LinksUpToDate>false</LinksUpToDate>
  <CharactersWithSpaces>43379</CharactersWithSpaces>
  <SharedDoc>false</SharedDoc>
  <HLinks>
    <vt:vector size="144" baseType="variant"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_Toc294079025</vt:lpwstr>
      </vt:variant>
      <vt:variant>
        <vt:i4>1966136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_Toc294078982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_Toc294078701</vt:lpwstr>
      </vt:variant>
      <vt:variant>
        <vt:i4>1441846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_Toc294078700</vt:lpwstr>
      </vt:variant>
      <vt:variant>
        <vt:i4>2031671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_Toc294078699</vt:lpwstr>
      </vt:variant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_Toc294078698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_Toc294078697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_Toc294079669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_Toc294079668</vt:lpwstr>
      </vt:variant>
      <vt:variant>
        <vt:i4>1114167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_Toc294079667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_Toc294079666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_Toc294079665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_Toc294079664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_Toc294079663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_Toc294079662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_Toc294079661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_Toc294079660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_Toc294079659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_Toc294079658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_Toc294079657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_Toc294079656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_Toc294079655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_Toc294079654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_Toc294079653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Josipa Relota</dc:creator>
  <cp:lastModifiedBy>Paola Caric (Consultant)</cp:lastModifiedBy>
  <cp:revision>93</cp:revision>
  <cp:lastPrinted>2016-06-01T12:42:00Z</cp:lastPrinted>
  <dcterms:created xsi:type="dcterms:W3CDTF">2024-03-27T16:56:00Z</dcterms:created>
  <dcterms:modified xsi:type="dcterms:W3CDTF">2026-05-14T13:09:00Z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0x0101003226A66025BA6C45813B92A0856740CA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